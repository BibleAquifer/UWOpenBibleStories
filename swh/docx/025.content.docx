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unfoldingWord® Open Bible Stories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unfoldingWord® Open Bible Stories</w:t>
      </w:r>
      <w:r>
        <w:rPr>
          <w:lang w:val="sw_KE" w:bidi="sw_KE"/>
        </w:rPr>
        <w:t xml:space="preserve"> © 2022 unfoldingWord. Released under CC BY-SA 4.0 license. </w:t>
      </w:r>
      <w:r>
        <w:rPr>
          <w:lang w:val="sw_KE" w:bidi="sw_KE"/>
        </w:rPr>
        <w:t>unfoldingWord® Open Bible Stories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sw_KE" w:bidi="sw_KE"/>
        </w:rPr>
        <w:t>unfoldingWord® Open Bible Stories</w:t>
      </w:r>
      <w:r>
        <w:rPr>
          <w:lang w:val="sw_KE" w:bidi="sw_KE"/>
        </w:rPr>
        <w:t xml:space="preserve"> © 2022 unfoldingWord.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25. Shetani Anamjaribu Yesu</w:t>
      </w:r>
      <w:r>
        <w:rPr>
          <w:lang w:val="sw_KE" w:bidi="sw_KE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Mara tu Yesu alipokwisha kubatizwa, Roho Mtakatifu alimwongoza Yesu nyikani, huko alifunga siku arobaini mchana na usiku. kisha Shetani alifika kumjaribu Yesu ili atende dhambi.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Shetani alimjaribu Yesu akisema; "Kama wewe ni mwana wa Mungu yaamuru mawe haya yawe mikate upate kula".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Yesu akajibu; "Imeandikwa katika neno la Mungu, watu hawahitaji mkate pekee ili wapate kuishi, bali wanahitaji kila neno linalosemwa na Mungu".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Kisha Shetani alimchukua Yesu mpaka juu ya mnara wa hekalu na kumwambia; "Kama wewe ni Mwana wa Mungu jirushe mwenyewe chini, kwa vile imeandikwa, Mungu atakuagizia malaika wake wakuchukue ili usijigonge mguu wako katika jiwe".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Lakini Yesu alimjibu Shetani kwa kunukuu Maandiko akisema; " Katika neno la Mungu, anaagiza watu wake, usimjaribu Bwana Mungu wako".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Kisha Shetani alimwonyesha Yesu falme zote za ulimwengu na fahari zake zote na akasema; "Nitakupa hivi vyote iwapo utanisujudia na kuniabudu mimi".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Yesu akajibu; ondoka kwangu Shetani! Katika neno la Mungu ameagiza, "Mwabudu Bwana Mungu wako na kumtumikia Yeye peke yake".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r>
        <w:rPr>
          <w:lang w:val="sw_KE" w:bidi="sw_KE"/>
        </w:rPr>
        <w:t>Yesu hakujitia chini ya majaribu ya Shetani, hivyo Shetani aliondoka akamwacha. kisha malaika walikuja na kumhudumia Yesu.</w:t>
      </w:r>
    </w:p>
    <w:p>
      <w:pPr/>
      <w:r>
        <w:rPr>
          <w:lang w:val="sw_KE" w:bidi="sw_KE"/>
        </w:rPr>
      </w:r>
      <w:r>
        <w:rPr>
          <w:i/>
          <w:lang w:val="sw_KE" w:bidi="sw_KE"/>
        </w:rPr>
        <w:t>Simulizi ya Biblia Kutoka: Mathayo 4:1–11;</w:t>
      </w:r>
    </w:p>
    <w:p>
      <w:pPr/>
      <w:r>
        <w:rPr>
          <w:lang w:val="sw_KE" w:bidi="sw_KE"/>
        </w:rPr>
      </w:r>
      <w:r>
        <w:rPr>
          <w:i/>
          <w:lang w:val="sw_KE" w:bidi="sw_KE"/>
        </w:rPr>
        <w:t>Marko 1:12–13; Luka 4:1–13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