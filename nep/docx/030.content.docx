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30. येशूले पाँच हजार मानिसहरूलाई खुवाउनुभयो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मानिसहरूलाई प्रचार गर्न र शिक्षा दिन येशूले आफ्ना चेलाहरूलाई विभिन्‍न ठाँउहरूमा पठाउनुभयो । जब उनीहरू येशू हुनुभएको ठाँउमा फर्केर आए, उनीहरूले गरेका कामहरू उहाँलाई बताइदिए । त्यसपछि येशूले उनीहरूलाई आफूसँग समुन्द्रको पल्लो छेऊ, एक शान्त ठाँउमा गएर केही समय आराम गर्न बोलाउनुभयो । त्यसैले, उनीहरू एउटा डुंगामा चढे र समुन्द्रको पल्लो छेऊतर्फ गए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त्यहाँ धेरै मानिसहरू थिए, जसले येशू र उहाँका चेलाहरूलाई डुंगामा चढी अन्तै जानुभएको देखेका थिए । यी मानिसहरू पनि उहाँहरूभन्दा पहिले समुन्द्रको पल्लो छेऊमा पुग्‍ने दाउले किनारै किनार भएर दौडे । तसर्थ, जब येशू र चेलाहरू त्यस ठाउँमा आइपुग्‍नुभयो, मानिसहरूको ठूलो भीड त्यहाँ पहिले नै उहाँहरूलाई पर्खेर बसिरहेको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भीडमा स्‍त्री र बालकहरूलाई नगनीकन, करिब ५,००० भन्दा बढी पुरुषहरू थिए । येशूले ती मानिसहरूलाई दया देखाउनुभयो । येशूको निम्ति, ती मानिसहरू गोठालोविनाका भेडाहरू सरह थिए । त्यसैले उहाँले तिनीहरूलाई शिक्षा दिनुभयो र रोगी मानिहरूलाई निको पार्नुभयो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दिनको अन्त्यतिर, चेलाहरूले येशूलाई भने, “अब त ढिला भइसक्यो र यहाँ नजिकै कुनै बस्ती पनि छैनन् । यी मानिसहरूलाई अन्तै पठाइदिनुहोस् ताकि यिनीहरूले खानको निम्ति केही पाउन सकून्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येशूले चेलाहरूलाई भन्‍नुभयो, “तिमीहरूले नै यिनीहरूका निम्ति खानाको बन्दोवस्त गरिदेओ!" उनिहरुले जवाफ दिए, "हामि यो कसरि गर्न सक्‍छौ? हामिसगँ केवल पाचँ रोटि र दुई साना माछाहरु छन्।"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भीडमा भएका मानिसहरूलाई पचास-पचास जनाको झुण्डमा बस्‍न लगाउनू भनि चेलाहरूलाई अह्राउनुभयो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येशूले ती पाँच रोटी र दुईवटा माछा लिनुभयो, माथि स्वर्गतिर हेर्नुभयो, अनि खानेकुराको निम्ति परमेश्‍वरलाई धन्यवाद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येशूले रोटी र माछालाई टुक्रा-टुक्रा पारी भाँच्‍नुभयो । उहाँले ती टुक्राहरू मानिसहरूलाई बाँडिदिनको निम्ति चेलाहरूलाई दिनुभयो । चेलाहरूले खानेकुरा बाँडिनै राखे, र त्यो कहिल्यै सिद्धिएन। त्‍यहाँ भएका सबैले खाए र सन्‍तुष्‍ट भए।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त्यसपछि, चेलाहरूले उब्रिएका खानेकुरा जम्मा पारे, अनि त्योचाहिँ करिब बाह्र डाला भन्दा बढी हुनआयो. सबै खाना पाचँ रोटि र दुई माछाबाट उब्रिएको थियो।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१४:१३–२१; मर्कूस ६:३१–४४; लूका ९:१०–१७; यूहन्‍ना ६:५–१५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