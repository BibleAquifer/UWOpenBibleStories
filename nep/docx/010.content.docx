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10. दश विपत्तिहरू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फारो हठी हुनेछन् भनी परमेश्‍वरले मोशा र हारूनलाई सचेत गराउनुभयो । जब मोशा र हारून फारोकहाँ गए, उनीहरूले भने, “इस्राएलका परमेश्‍वर यसो भन्‍नुहुन्छ, ‘मेरा मानिसहरूलाई जान दे!'" तर फारोले उनिहरुको कुरा सुनेनन्। इस्राएलिहरुलाई स्‍वतन्‍त्रसाथ जानदिनको सट्टा, फारोले उनिहरुलाई अझ धेरै काम गर्न बाध्य बनायो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फारोले इस्राएलीहरूलाई छोड्न इन्कार गरिनै रहे, त्यसैले परमेश्‍वरले मिश्रदेशमा डरलाग्दा दशवटा विपत्तिहरू पठाइदिनुभयो । परमेश्‍वरले यी विपत्तिहरूद्वारा फारोलाई उहाँ फारो र सबै मिश्री देवहरूभन्दा शक्तिशाली हुनुहुन्छ भनी देखाउनुभयो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नील नदीलाई रगतमा परिवर्तन गरिदिनुभयो, तर फारोले अझै पनि इस्राएलीहरूलाई जान दिएनन्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सारा मिश्रदेशभरि नै भ्यागुताहरू पठाउनुभयो । फारोले मोशालाई भ्यागुताहरू हटाइदिन विन्ती गरे । तर सबै भ्यागुताहरू मरेपछि फारोले आफ्नो हृदय फेरि कठोर पारे र इस्राएलीहरूलाई जान दिएनन्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भुसुनाहरूको महामारी पठाउनुभयो । अनि त्यसपछि उहाँले झिंगाको हुलैहुल पठाउनुभयो । फारोले मोशा र हारूनलाई बोलाए र यदि उनीहरूले त्यस महामारीलाई रोकेको खण्डमा इस्राएलीहरू जान दिने बताए । जब मोशाले प्रार्थना गरे, परमेश्‍वरले सारा झिंगाहरू मिश्रबाट हटाइदिनुभयो । तर फारोले फेरि आफ्नो हृदयलाई कठोर तुल्याए र इस्राएलीहरूलाई जान दिएनन्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त्यसपछि, परमेश्‍वरले मिश्रीहरूका सबै गाईवस्तुहरूमा महामारी निम्त्याउनुभयो र तिनीहरू सबै मरे । तर फारोको हृदय कठोर भयो र उनले इस्राएलीहरूलाई जान दिएनन्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मोशालाई फारोको अगाडि हावामा खरानी फाल्न भन्‍नुभयो । जब उनले त्यसो गरे, मिश्रीहरूका शरीरमा कष्टकर खटिराहरू देखा परे, तर इस्राएलीहरूलाई केही भएन । परमेश्‍वरले फारोको हृदय कठोर तुल्याइदिनुभयो, र फारोले इस्राएलीहरूलाई जान दिएनन्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यसो भइसकेपछि परमेश्‍वरले असिना वर्षाउनुभयो जसले मिश्रदेशका धेरैजसो अन्‍नबाली नष्ट पार्‍यो र बाहिर निस्कने जो कोही पनि मारिए । फारोले मोशा र हारूनलाई बोलाए र भने, “मैले पाप गरेको छु । तिमीहरू यहाँबाट जान सक्छौ ।” अनि मोशाले प्रार्थना गरे र आकाशबाट असिना पर्न बन्द 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फारोले फेरि पनि पाप गरे अनि आफ्नो हृदयलाई कठोर तुल्याए । उनले इस्राएलीहरूलाई स्वतन्‍त्र हुन दिएनन्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सलहहरूका हुललाई मिश्रदेशमा पठाई दिनुभयो । यी सलहहरूले असिनाद्वारा बचेका सबै बाली खाइदिए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अन्धकारलाई पठाउनुभयो जुन तीन दिनसम्म रहिरह्यो । त्यो यति अन्धकार थियो कि मिश्रीहरू आफ्ना घर छाेडेर बाहिर निस्किन सक्दैन थिए । तर इस्राएलीहरू बसेको ठाउँमा चाहिँ उज्यालो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यी नौ वटा विपत्तिहरू भइसकेतापनि फारोले अझैपनि इस्राएलीहरूलाई मिश्रदेशबाट जान दिएनन् । फारोले परमेश्‍वरको कुरा नसुनेको कारणले अब उहाँले एउटा अन्तिम विपत्ति ल्याउने योजना गर्नुभयो । यस विपत्तिले चाहिँ फारोको मन परिवर्तन गर्‍यो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प्रस्थान ५–१०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