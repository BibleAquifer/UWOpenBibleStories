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Open Bible Stories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21. परमेश्‍वरले मसिहको प्रतिज्ञा गर्नुभयो</w:t>
      </w:r>
      <w:r>
        <w:rPr>
          <w:lang w:val="ne_NP" w:bidi="ne_NP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सबै कुराको सुरूवात भएदेखिनै, परमेश्‍वरले मसिहलाई पठाउने योजना गर्नुभएको थियो । मसिह आउनेबारे सबैभन्दा पहिलो प्रतिज्ञा आदम र हव्वाकहाँ आयो । परमेश्‍वरले प्रतिज्ञा गर्नुभयो कि हव्वाको वंशबाट एकजना सन्तान जन्मने छ जसले सर्पको शिर कुच्याउनेछ । हव्वालाई छक्याउने त्यो सर्प शैतान थियो । त्यस प्रतिज्ञाको अर्थचाहिँ मसिहको आगमनले शैतानलाई पूर्णरूपमा परास्त गर्नेथियो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अब्राहामलाई प्रतिज्ञा गर्नुभयो कि ऊ द्वारा संसारका सबै जातिका मानिसहरूले आशिष् पाउनेछन् । त्यो आशिष् मसिहको आगमन संगै पुरा हुनेथियो । उहाँले संसारका सबै जातिका मानिसहरूलाई उद्धारको बाटो प्रदान गरिदनुहुने थियो ।</w:t>
      </w:r>
    </w:p>
    <w:p>
      <w:pPr/>
      <w:r>
        <w:rPr>
          <w:lang w:val="ne_NP" w:bidi="ne_NP"/>
        </w:rPr>
      </w:r>
      <w:r>
        <w:rPr>
          <w:lang w:val="ne_NP" w:bidi="ne_NP"/>
        </w:rPr>
        <w:t>​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मोशालाई भविष्यमा उहाँले मोशाजस्तै अर्को एकजना अगमवक्ता खडा गर्ने प्रतिज्ञा गर्नुभयो । यो मसिह र उहाँको आगमनको सम्बन्धमा अर्को एउटा प्रतिज्ञा थियो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दाऊद राजालाई प्रतिज्ञा गर्नुभयो कि उसको आफ्नै वंशको सन्तानले परमेश्‍वरका मानिसहरूमाथि सदा-सर्वदा राज्य गर्नेछ । त्यसको अर्थ मसिह दाऊदकै वंशको एकजना हुनुहुनेछ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यर्मिया अगमवक्ताद्वारा, परमेश्‍वरले प्रतिज्ञा गर्नुभयो कि उहाँले एउटा नयाँ करार स्थापित गर्नुहुनेछ, जुनचाहिँ उहाँले सिनै पर्वतमा स्थापित गर्नुभएजस्तो करार थिएन । यस नयाँ करारमा, परमेश्‍वरले आफ्ना व्यवस्थाहरू मानिसहरूका हृदयमा लेखिदिनुहुनेछ, मानिसहरूले परमेश्‍वरलाई व्यक्तिगत रूपले जान्‍नेछन्, तिनीहरू उहाँका मानिसहरू हुनेछन् , र परमेश्‍वरले तिनीहरूका पापहरू क्षमा गरिदिनुहुनेछ । मसिहले नयाँ करारको शुरूवात गर्नुहुनेछ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परमेश्‍वरका अगमवक्ताहरूले यसो पनि भने कि मसिह एक अगमवक्ता, एक पूजाहारी र एक राजा हुनुहुनेछ । अगमवक्ता त्यो मानिस हो जसले परमेश्‍वरको वचनहरू सुन्‍छ र परमेश्‍वरका वचनहरू मानिसहरूका माझमा घोषणा गरिदिन्छ । परमेश्‍वरले पठाउनेछु भनी प्रतिज्ञा गर्नुभएको मसिहचाहिँ एकमात्र सिद्ध अगमवक्ता हुनुहुन्थ्यो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इस्राएली पूजाहारीहरूले मानिसहरूको तर्फबाट तिनीहरूको पापको खातिर दण्डको सट्टा क्षमाको निम्ति बलिहरू चढाइदिने गर्दथे । पूजाहारीहरूले मानिसहरूका निम्ति परमेश्‍वरसँग प्रार्थना पनि गरिदिन्थे । मसिह एकमात्र सिद्ध प्रधान पूजाहारी हुनुहुन्थ्यो जसले आफैँलाई एक सिद्ध बलिको रूपमा परमेश्‍वरकहाँ अर्पण गर्नुहुनेथियो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राजा त्यो हो जसले कुनै राज्यमाथि शासन गर्छ र मानिसहरुको न्याय गर्छ । मसिह एकमात्र सिद्ध राजा हुनुहुन्थ्यो जो आफ्नो पुर्खा दाऊदको सिंहासनमा बस्‍नुहुने थियो । उहाँले सदा-सर्वदाको निम्ति सारा संसारमाथि राज्य गर्नुहुने थियो, र सदैव इमान्दारी र सही निर्णयका साथ न्याय गर्नुहुनेथियो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परमेश्‍वरका अगमवक्ताहरूले मसिहको बारेमा अन्य धेरै कुराहरूको भविष्यवाणी गरे । मलाकी अगमवक्ताले मसिह आउनुअघि एकजना महान् अगमवक्ता आउनेछन् भनी भविष्यवाणी गरे । यशैया अगमवक्ताले मसिह कन्याबाट जन्मनुहुनेछ भनी भविष्यवाणी गरे । मीका अगमवक्ताले उहाँ बेथलेहेमको गाउँमा जन्मनुहुनेछ भने ।</w:t>
      </w:r>
    </w:p>
    <w:p>
      <w:pPr/>
      <w:r>
        <w:rPr>
          <w:lang w:val="ne_NP" w:bidi="ne_NP"/>
        </w:rPr>
      </w:r>
      <w:r>
        <w:rPr>
          <w:lang w:val="ne_NP" w:bidi="ne_NP"/>
        </w:rPr>
        <w:t>​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यशैया अगमवक्ताले भने कि, मसिह गालीलमा बस्‍नुहुनेछ, मन भाँचिएकाहरूका हृदयलाई बाँध्‍नुहुनेछ, बन्धनमा परेकाहरूलाई स्वतन्‍त्रता दिनुहुनेछ र कैदमा परेकाहरूलाई छुट्कारा दिनहुनेछ । मसिहले रोगी-बिरामीहरूलाई र सुन्‍न, देख्‍न, बोल्न वा हिँड्न नसक्नेहरूलाई निको पार्नुहुनेछ भनी भविष्यवाणी गरे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यशैया अगमवक्ताले यो पनि भविष्यवाणी गरे कि मसिहलाई विनाकारण घृणा र तिरस्कार गरिनेछ। अरू अगमवक्ताहरूले मसिहलाई मार्नेहरूले उहाँको लुगामा चिठ्ठा हाल्नेछन् र एकजना मित्रले उहाँलाई धोका दिनेछन् भनी भविष्यवाणी गरे। जकरिया अगमवक्ताले त्यस मित्रलाई, मसिहलाई धोका दिए बापत तीस चाँदीका सिक्का भुक्तानी स्वरूप तिरिनेछ भनी भविष्यवाणी गरे।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अगमवक्ताहरूले मसिहको मृत्युको सम्बन्धमा पनि भविष्यवाणी गरे । यशैयाले भविष्यावाणी गरे कि मानिसहरूले मसिहलाई थुक्नेछन्, गिज्याउनेछन्, र कुट्नेछन् । तिनीहरूले उहाँलाई भालाले घोच्‍नेछन् र धेरै कष्ट र पिडाका साथ उहाँ मर्नुहुनेछ, तथापि उहाँले केही कसुर गर्नुभएको थिएन ।</w:t>
      </w:r>
    </w:p>
    <w:p>
      <w:pPr/>
      <w:r>
        <w:rPr>
          <w:lang w:val="ne_NP" w:bidi="ne_NP"/>
        </w:rPr>
      </w:r>
      <w:r>
        <w:rPr>
          <w:lang w:val="ne_NP" w:bidi="ne_NP"/>
        </w:rPr>
        <w:t>​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अगमवक्ताहरूले यो पनि भने कि उहाँ कुनै पाप बिनाको सिद्ध हुनुहुनेछ । उहाँ अरू मानिसहरूका पापको दण्ड बोक्नको खातिर मर्नुहुनेछ । उहाँको दण्डले मानिस र परमेश्‍वरबीच शान्ति ल्याउनेथियो । यसैकारण, मसिहलाई कुल्चनु परमेश्‍वरकै चाहना थियो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अगमवक्ताहरूले भविष्यवाणी गरे कि, मसिह मर्नुहुनेछ र परमेश्‍वरले नै उहाँलाई मृत्युबाट बौरी उठउनुहुनेछ । मसिहको मृत्यु र बौरी उठाइबाट, परमेश्‍वरले पापीहरूलाई बचाउने र नयाँ करारको थालनी गर्ने उहाँको योजना पूरा गर्नुहुनेछ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मसिहको सम्बन्धमा अगमवक्ताहरूलाई धेरै कुराहरू प्रकट गर्नुभयो, तर मसिह ती कुनै अगमवक्ताहरूको समयमा आउनुभएन । यी अन्तिमका भविष्यवाणीहरू दिइएको ४०० वर्षभन्दा बढी समयपछि परमेश्‍वरले मसिहलाई संसारमा पठाउनुभयो ।</w:t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बाइबलको कथा: उत्पत्ति ३:१५; १२:१–३; व्यवस्था १८:१५; २ शामुएल ७; यर्मिया ३१; यशैया ५९:१६; दानिएल ७; मलाकी ४:५; यशैया ७:१४; मीका ५:२; यशैया ९:१–७; ३५:३–५; ६१; ५३; भजनसंग्रह २२:१८; ३५:१९; ६९:४; ४१:९; जकरिया ११:१२–१३; यशैया ५०:६; भजनसंग्रह १६:१०–११ बाट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