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Resource: unfoldingWord® Open Bible Stories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unfoldingWord® Open Bible Stories</w:t>
      </w:r>
      <w:r>
        <w:rPr>
          <w:lang w:val="ne_NP" w:bidi="ne_NP"/>
        </w:rPr>
        <w:t xml:space="preserve"> © 2022 unfoldingWord. Released under CC BY-SA 4.0 license. </w:t>
      </w:r>
      <w:r>
        <w:rPr>
          <w:lang w:val="ne_NP" w:bidi="ne_NP"/>
        </w:rPr>
        <w:t>unfoldingWord® Open Bible Stories</w:t>
      </w:r>
      <w:r>
        <w:rPr>
          <w:lang w:val="ne_NP" w:bidi="ne_NP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ne_NP" w:bidi="ne_NP"/>
        </w:rPr>
        <w:t>unfoldingWord® Open Bible Stories</w:t>
      </w:r>
      <w:r>
        <w:rPr>
          <w:lang w:val="ne_NP" w:bidi="ne_NP"/>
        </w:rPr>
        <w:t xml:space="preserve"> © 2022 unfoldingWord. Released under CC BY-SA 4.0 license by Mission Mutual</w:t>
      </w:r>
      <w:r>
        <w:rPr>
          <w:lang w:val="ne_NP" w:bidi="ne_NP"/>
        </w:rPr>
      </w:r>
      <w:r>
        <w:rPr>
          <w:lang w:val="ne_NP" w:bidi="ne_NP"/>
        </w:rPr>
      </w:r>
    </w:p>
    <w:p>
      <w:pPr>
        <w:pStyle w:val="Heading1"/>
      </w:pPr>
      <w:r>
        <w:rPr>
          <w:lang w:val="ne_NP" w:bidi="ne_NP"/>
        </w:rPr>
        <w:t>unfoldingWord® Open Bible Stories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lang w:val="ne_NP" w:bidi="ne_NP"/>
        </w:rPr>
        <w:t xml:space="preserve"> </w:t>
      </w:r>
      <w:r>
        <w:rPr>
          <w:lang w:val="ne_NP" w:bidi="ne_NP"/>
        </w:rPr>
      </w:r>
      <w:r>
        <w:rPr>
          <w:lang w:val="ne_NP" w:bidi="ne_NP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28. धनी जवान शासक</w:t>
      </w:r>
      <w:r>
        <w:rPr>
          <w:lang w:val="ne_NP" w:bidi="ne_NP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एकदिन, एकजना धनी जवान शासक येशूकहाँ आए र सोधे, “असल गुरू, अनन्त जीवन पाउनको निम्ति मैले के गर्नुपर्छ?” येशूले उसलाई भन्‍नुभयो, “किन तिमी मलाई ‘असल’ भन्दछौ ? एकजना मात्रै असल हुनुहुन्छ जो हुनुहुन्छ, अनि उहाँचाहिँ परमेश्‍वर हुनुहुन्छ । तर यदि तिमी अनन्त जीवन चाहन्छौ भने, परमेश्‍वरका आज्ञाहरू पालन गर ।”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“तीमध्ये कुन-कुन चाहिँ मैले पालन गर्नुपर्छ?” उसले सोध्यो । येशूले भन्‍नुभयो, “हत्या नगर्नू । व्यभिचार नगर्नू । नचोर्नू । झूटो नबोल्नू । आफ्नो आमा-बुबाको आदर गर्नू, र आफ्नो छिमेकीलाई तिमीले आफैँलाई झैँ प्रेम गर्नू ।”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तर त्यस जवान मानिसले आफैलाई ठिक प्रमाणित गर्नको निम्ति भन्यो, “मैले यी सबै आज्ञाहरू म सानो केटो छँदादेखि नै गर्दैआएको छु । मैले अझै के गर्नुपर्छ ताकि म सदाको निम्ति जिऊन सकूँ ?” येशूले त्यस मानिसलाई हेर्नुभयो र टिठाउनुभयो ।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येशूले जवाफ दिनुभयो, “यदि तिमी सिद्ध हुन चाहन्छौ भने, जाऊ र तिमीसँग भएका सबै थोक बेच अनि त्यसबाट आएको पैसा गरीबहरूलाई देऊ, र स्वर्गमा तिमीले धन पाउनेछौ । त्यसपछि आऊ र मेरो पछि लाग ।”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जब त्यस जवान मानिसले येशूले भन्‍नुभएको कुरा सुने, उनी धेरै दुःखित भए, किनकि उनी ज्यादै धनी थिए अनि आफूले अधिकार जमाएको सारा थोक दिन चाहँदैन थिए । उनी त्यहाँबाट फर्के र गए ।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अनि येशूले उहाँका चेलाहरूलाई भन्‍नुभयो, “धनी मानिसहरूलाई परमेश्‍वरको राज्यमा छिर्न धेरै कठिन छ! बरु धनि मानिसलाई परमेश्‍वरको राज्‍यमा प्रवेश गर्नु भन्‍दा ऊँटलाई सियोको नाथ्रिबाट छिर्न सजिलो हुन्छ‍।"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जब चेलाहरूले येशूले भन्‍नुभएको कुरा सुने, उनीहरू छक्क परे अनि भने, “उसोभए कसले चाहिँ मुक्ति पाउन सक्छ त ?”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येशूले ती चेलाहरूतिर हेर्नुभयो र भन्‍नुभयो, “मानिसहरूका निम्ति यो असम्भव छ, तर परमेश्‍वरका निम्ति, सबै कुरा सम्भव छन् ।”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पत्रुसले येशूलाई भने, “हामीले सबै कुराहरू छाेडी तपाईंलाई पछ्याएका छौँ । हाम्रो निम्ति इनाम के हुनेछ ?”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येशूले जवाफ दिनुभयो, “जसले मेरो नाउँको खातिर आफ्ना घर, दाजुभाइ, दिदीबहिनी, बुबा, आमा, छोराछोरी, अथवा धन-सम्पत्ति छोडेका छन्, उनीहरू सबैले सय गुणा बढी पाउनेछन् अनि उनीहरूले अनन्त जीवन पनि पाउनेछन् । तर धेरैजना जो पहिला छन्, उनीहरू पछिल्ला हुनेछन् र पछिल्ला हुनेहरूचाहिँ पहिला हुनेछन् ।”</w:t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बाइबलको कथा: मत्ती १९:१६–३०; मर्कूस १०:१७–३१; लूका १८:१८–३० बाट​</w:t>
      </w:r>
      <w:r>
        <w:rPr>
          <w:lang w:val="ne_NP" w:bidi="ne_NP"/>
        </w:rPr>
      </w:r>
      <w:r>
        <w:rPr>
          <w:lang w:val="ne_NP" w:bidi="ne_NP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ne_NP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image" Target="media/image2.jpg"/><Relationship Id="rId15" Type="http://schemas.openxmlformats.org/officeDocument/2006/relationships/image" Target="media/image3.jpg"/><Relationship Id="rId16" Type="http://schemas.openxmlformats.org/officeDocument/2006/relationships/image" Target="media/image4.jpg"/><Relationship Id="rId17" Type="http://schemas.openxmlformats.org/officeDocument/2006/relationships/image" Target="media/image5.jpg"/><Relationship Id="rId18" Type="http://schemas.openxmlformats.org/officeDocument/2006/relationships/image" Target="media/image6.jpg"/><Relationship Id="rId19" Type="http://schemas.openxmlformats.org/officeDocument/2006/relationships/image" Target="media/image7.jpg"/><Relationship Id="rId20" Type="http://schemas.openxmlformats.org/officeDocument/2006/relationships/image" Target="media/image8.jpg"/><Relationship Id="rId21" Type="http://schemas.openxmlformats.org/officeDocument/2006/relationships/image" Target="media/image9.jpg"/><Relationship Id="rId22" Type="http://schemas.openxmlformats.org/officeDocument/2006/relationships/image" Target="media/image10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