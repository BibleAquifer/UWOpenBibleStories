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41. 神讓耶穌從死里復活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41。 </w:t>
      </w:r>
      <w:r>
        <w:rPr>
          <w:lang w:val="zh_TW" w:bidi="zh_TW"/>
        </w:rPr>
        <w:t>神讓耶穌從死里復活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耶穌被釘死十字架後，一些不信的猶太人首領對彼拉多說：「這個騙子耶穌曾說過要在三天後復活。這墓一定要看好，免得他的門徒偷走他的屍體說他從死里復活了。」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彼拉多說：「帶一些士兵看守好墳墓。」於是他們把墓口用石頭封住了，並派士兵在那看守，以確保沒有人能偷走耶穌的身體。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耶穌被埋葬的第二天是安息日。這一天不允許猶太人去那墓地。所以安息日之後的黎明時分，幾個婦人來到耶穌的墓邊，想用香料膏抹耶穌的身體。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突然，地有大震動。一個天使從天上下來，猶如閃電一樣明亮。他把墓口的石頭滾開，坐在上面。看守墳墓的士兵嚇壞了，跌倒在地上，就像死人一樣。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當這些婦人來到墓前，天使對她們說：「不要害怕，耶穌不在這裡。他已經從死里復活了，正如他所說的那樣。你們往這墓里看。」婦女們朝裡面看了看，之前安放耶穌的地方已經不見他的屍身了。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然後天使對婦女們說：「你們去告訴耶穌的門徒，『耶穌已從死里復活，並且在你們以先往加利利去了。』 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婦女們又是害怕又是驚喜，她們跑去報給門徒這個好消息。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婦女們在跑去告訴門徒好消息路上，耶穌向他們顯現，她們就敬拜他。耶穌說：「不要害怕，去告訴我的門徒往加利利去，他們會在那裡見到我。」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本聖經故事來源: 馬太福音 27:62–28:15;馬可福音16:1–11;路加福音24:1–12; 約翰福音 20:1–18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