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50. 耶穌歸來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50。 </w:t>
      </w:r>
      <w:r>
        <w:rPr>
          <w:lang w:val="zh_TW" w:bidi="zh_TW"/>
        </w:rPr>
        <w:t>耶穌歸來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兩千年來，世界上越來越多的人聽到耶穌是彌賽亞的好消息。教會也一直在成長。耶穌應許在世界的末了還將回來。雖然祂還沒有來，但祂會信守承諾。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在等待耶穌歸來的日子裡，神要我們過聖潔的生活來榮耀祂，還要我們向其他人傳講祂的國。當耶穌還在地上的時候祂也說過：「我的門徒將宣講神國度的福音給世界各地的人們，然後末日才來。」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許多民族還沒有聽說過耶穌。在祂去天堂之前，耶穌告訴基督徒們，把福音傳給還沒有聽過的人。祂說：「去叫萬民做我的門徒！地的莊稼已成熟，要收割!」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耶穌還說：「僕人不能高過主人。因為世界的掌權者恨惡我，你們將因我遭受折磨和殺害。在這個世上，雖然你們會有苦難，但要勇敢。我已經打敗了撒但。持守信心到最後，神就會拯救你們。」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耶穌給祂的門徒講了一個故事來解釋世界的末了是什麼樣。祂說：「神的國就像一個人撒好種子在地上。當他睡覺的時候，敵人來了，撒上了草籽，夾雜在麥子中，然後就離開了。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「當莊稼出來的時候，僕人問：『主人，你撒了好種子在地裡，可是為什麼會有雜草呢？』 主人回答說：『一定是敵人種的。』」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「僕人回答他們的主人：『那我們要把雜草除掉麼？』主人說，『你們要是除草，會把好的麥子也拔出來的。等到收割的時候再把雜草都收到一起，堆起來燒掉，把麥子收歸我的糧倉。』」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門徒們不理解故事的意思，就請耶穌給他們解釋。耶穌說：「那撒好種子的代表彌賽亞，田地就代表這個世界，好種子代表神國度的民。」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「雜草代表屬於惡者的人，種雜草的敵人代表魔鬼，收割代表世界的末了，收割的人代表神的使者。」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「到世界的末了，天使將聚集所有屬魔鬼的人並把他們丟到烈火中，他們將在那裡哀哭切齒。義人們將會像太陽一樣在他們父神的國度裡發光。」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耶穌還說祂將在世界末日前回到地上。祂回來的方式和離開時一樣，將駕著雲彩回來。耶穌回來的時候，所有已經死去的基督徒將從死裡復活，在空中與祂相會。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那時，還活著的基督徒將升到天上與死後復活的基督徒相聚，並且與耶穌在一起。之後，耶穌將永遠和祂的民在一起。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耶穌應許賜冠冕給每個相信祂的人。他們將永遠活著與神一起作和平之王。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神卻要審判那些不相信耶穌的人，把他們扔到地獄裡。他們將永遠在地獄裡哀哭切齒，被永不熄滅的火焚燒，被永遠不死的蟲嗜咬。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耶穌再來的時候，將徹底摧毀撒但和祂的國，並把撒但和選擇跟從祂的人扔到地獄裡永遠焚燒。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因為亞當和夏娃悖逆神將罪帶入世界，神咒詛並決定要毀掉世界。但是有一天神將創造一個完美的新天新地。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耶穌和祂的民將住在新天新地，並永遠掌權。祂將擦乾每一滴淚水，再也沒有苦難、悲傷、哭泣、邪惡、痛苦與死亡。祂將用和平和公義治理祂的國度，和祂的民永永遠遠在一起。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本聖經故事來源：馬太福音 24:14; 28:18; 約翰福音 15:20, 16:33; 啟示錄 2:10; 馬太福音 13:24–30, 36–42; 帖撒羅尼迦前書 4:13–5:11; 雅各書1:12; 馬太福音22:13; 啟示錄20:10, 21:1–22:21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