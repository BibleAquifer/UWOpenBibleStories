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29. 一個惡僕的故事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29。 </w:t>
      </w:r>
      <w:r>
        <w:rPr>
          <w:lang w:val="zh_TW" w:bidi="zh_TW"/>
        </w:rPr>
        <w:t>一個惡僕的故事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一天，彼得問耶穌：「主啊，我弟兄得罪我，我當饒恕他幾次呢？ 到七次嗎？」 耶穌說：「不是七次，而是七十個七次！」 耶穌講這個是想說我們應該總是寬恕，然後他講了下面這個故事。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耶穌說：「天國好像一個王要和他的僕人們算帳。一個僕人欠下了一大筆錢，大概是二十萬年的工錢。」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「因為這僕人不能還債，王就說：『把這個人和他的家人當奴隸賣了來償還他的債』」。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「僕人就跪在王面前說：'請寬容我，欠的債我會如數還清。'王就動了慈心，免了他所有的債，放他走了。」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「但是，那僕人從王面前出去，遇見他的一個同伴欠他四個月的工錢，就抓住他的同伴說：'把你所欠的還我'」。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「那人就跪下來央求他：『寬容我吧！我將來必如數還清。』他卻不肯，竟把他的同伴丟在監里，等他還清所欠的債。」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「其他同伴看見他所做的事大大傷心，他們去把這事告訴了王。」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「王叫來了這僕人說：『你這惡僕！你央求我，我就免了你的債，你應該像我這樣做。』 王就震怒把他下到獄裡，等他還清所欠的債。」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然後耶穌說：「你們如果不從心裡饒恕你們的弟兄，我的天父也要這樣待你們了」。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本聖經故事來源：馬太福音 18:21–35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