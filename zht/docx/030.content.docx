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30. 耶穌餵飽五千人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30。 </w:t>
      </w:r>
      <w:r>
        <w:rPr>
          <w:lang w:val="zh_TW" w:bidi="zh_TW"/>
        </w:rPr>
        <w:t>耶穌餵飽五千人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耶穌差派門徒去各地宣講福音，他們回來就告訴耶穌他們所做的事情。之後，耶穌邀請他們到湖對面一處安靜的地方休息一會兒。於是，他們上了船到那個地方去了。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有許多人看到耶穌和門徒乘船離開，他們就沿著湖岸在他們之前跑到了對面。所以，當耶穌和門徒到達時，已經有一大群人在那裡等候了。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這群人中不包括婦女和兒童就有五千多人，耶穌大大地憐憫他們。耶穌看這些人就像沒有牧人的羊群，於是就教導他們並醫治他們中間那些生病的人。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天色將晚，門徒告訴耶穌說：「天已經晚了，並且附近沒有村莊，請叫大家散了，好讓他們自己去吃東西。」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但耶穌對門徒說：「你們給他們東西吃吧！」門徒回答道：「這怎麼可能呢？我們只有五個餅和兩條小魚。」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耶穌吩咐他的門徒告訴人們坐在草地上，每五十人一組。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然後，耶穌拿著五個餅、兩條魚，望著天感謝神恩賜的食物。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耶穌擘開餅和魚遞給門徒，門徒又遞給眾人。門徒不斷地遞食物出去，可食物卻總拿不完。所有人都吃了，並且吃飽了。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之後，門徒把剩下的零碎收拾起來，裝滿了十二個籃子。所有的食物都是從五個餅，兩條魚而來。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 馬太福音 14:13–21; 馬可福音 6:31–44;路加福音 9:10–17;約翰 福音6:5–15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