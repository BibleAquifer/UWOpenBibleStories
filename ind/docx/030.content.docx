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unfoldingWord® Open Bible Stories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unfoldingWord® Open Bible Stories</w:t>
      </w:r>
      <w:r>
        <w:rPr>
          <w:lang w:val="id_ID" w:bidi="id_ID"/>
        </w:rPr>
        <w:t xml:space="preserve"> © 2022 unfoldingWord. Released under CC BY-SA 4.0 license. </w:t>
      </w:r>
      <w:r>
        <w:rPr>
          <w:lang w:val="id_ID" w:bidi="id_ID"/>
        </w:rPr>
        <w:t>unfoldingWord® Open Bible Stories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id_ID" w:bidi="id_ID"/>
        </w:rPr>
        <w:t>unfoldingWord® Open Bible Stories</w:t>
      </w:r>
      <w:r>
        <w:rPr>
          <w:lang w:val="id_ID" w:bidi="id_ID"/>
        </w:rPr>
        <w:t xml:space="preserve"> © 2022 unfoldingWord. Released under CC BY-SA 4.0 license by Mission Mutual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30. Yesus Memberi Makan Ribuan Orang</w:t>
      </w:r>
      <w:r>
        <w:rPr>
          <w:lang w:val="id_ID" w:bidi="id_ID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Yesus mengutus para rasul-Nya untuk berkhotbah dan mengajar orang-orang di berbagai desa. Ketika mereka kembali ke tempat Yesus berada, mereka menceritakan apa yang telah mereka lakukan. Kemudian Yesus mengundang mereka untuk pergi bersama-Nya ke tempat yang sunyi di seberang danau untuk beristirahat sejenak. Jadi, mereka naik ke sebuah perahu dan pergi ke seberang danau.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Tetapi ada banyak orang yang melihat Yesus dan para murid naik perahu. Orang-orang ini berlari di sepanjang tepi danau untuk mendahului mereka. Jadi, ketika Yesus dan murid-murid-Nya tiba, sekelompok besar orang sudah berada di sana, menunggu mereka.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Kerumunan orang banyak itu terdiri dari lebih dari 5.000 orang laki-laki, belum termasuk perempuan dan anak-anak. Yesus merasakan belas kasihan yang besar terhadap orang-orang itu. Bagi Yesus, orang-orang ini seperti domba-domba yang tidak memiliki gembala. Maka Ia mengajar mereka dan menyembuhkan orang-orang yang sakit di antara mereka.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Menjelang sore, para murid berkata kepada Yesus, “Hari sudah malam dan tidak ada kota di dekat sini. Suruhlah orang-orang pergi supaya mereka dapat mencari makanan.”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Tetapi Yesus berkata kepada para murid, “Berilah mereka makan!” Mereka menjawab, “Bagaimana kami dapat melakukannya? Kami hanya memiliki lima roti dan dua ikan kecil.”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Yesus menyuruh murid-murid-Nya untuk menyuruh orang-orang yang ada di dalam kerumunan itu untuk duduk di atas rumput dalam kelompok-kelompok yang terdiri dari 50 orang.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Kemudian Yesus mengambil lima roti dan dua ikan itu, menengadah ke langit, dan mengucap syukur kepada Allah atas makanan itu.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Kemudian Yesus memecah-mecahkan roti dan ikan itu menjadi beberapa bagian. Dia memberikan potongan-potongan itu kepada murid-murid-Nya untuk dibagikan kepada orang banyak. Murid-murid-Nya terus membagi-bagikan makanan itu, dan makanan itu tidak pernah habis! Semua orang makan dan merasa kenyang.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Setelah itu, para murid mengumpulkan makanan yang belum dimakan. Makanan itu cukup untuk mengisi 12 keranjang! Semua makanan itu berasal dari lima roti dan dua ikan.</w:t>
      </w:r>
    </w:p>
    <w:p>
      <w:pPr/>
      <w:r>
        <w:rPr>
          <w:lang w:val="id_ID" w:bidi="id_ID"/>
        </w:rPr>
      </w:r>
      <w:r>
        <w:rPr>
          <w:i/>
          <w:lang w:val="id_ID" w:bidi="id_ID"/>
        </w:rPr>
        <w:t>Sebuah cerita Alkitab dari: Matius 14:13–21; Markus 6:31–44; Lukas 9:10–17; Yohanes 6:5–15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