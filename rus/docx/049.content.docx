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49. Новый Завет, установленный Богом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Перед рождением Иисуса к девушке по имени Мария пришёл ангел и сказал, что она родит Божьего Сына. Мария была девственницей, но Святой Дух опустился на неё, и она забеременела. Мария родила Сына и назвала Его Иисус. Поэтому Иисус это и Бог, и Человек.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 время жизни на Земле Иисус совершил много чудес, которые показывали, что Он — Бог. Он ходил по воде и успокаивал бури. Он исцелял больных людей и изгонял демонов. Иисус воскрешал мёртвых и мог сделать из пяти хлебов и двух маленьких рыбок столько еды, что ею можно было накормить более 5000 человек.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был великим Учителем. Всё Его учение это Истина. Поэтому мы должны исполнять то, что говорил нам Иисус, ведь Он — Божий Сын. Одним из главных учений Иисуса было учение о том, что мы должны любить других людей так же, как себя.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Он также учил, что важно любить Бога больше всего — даже больше всего того, чем ты владеешь.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сказал, что лучше войти в Божье Царство, чем иметь все богатства этого мира. Чтобы ты мог войти в Его Царство, Бог должен спасти тебя от наказания за твои грехи.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сказал, что будут люди, которые примут Его, и Бог спасёт их. Но будут и такие люди, которые не примут Его. Иисус сказал, что некоторые люди подобны хорошей почве. Божье Слово, как зерно, падает на эту почву и прорастает в ней. Такие люди принимают Иисуса, и Бог их спасает. Но другие люди подобны твёрдой почве возле дороги. Божье Слово, как зерно, падает на эту почву, но не может прорасти. Такие люди отвергают Иисуса. Они отказываются войти в Его Царство.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учил, что Бог очень любит всех людей, даже грешников. Он хочет простить и принять всех как Своих детей.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Адам и Ева согрешили, все их потомки стали рождаться грешниками. Все люди грешат и далеки от Бога. Каждый человек от рождения по своей природе противится Богу и Его воле.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Бог так любит людей, что пожертвовал Своим единственным Сыном. Бог не накажет тех, кто верит в Иисуса, и все верующие будут жить с Ним вечно.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Каждый человек заслуживает смерти. И ты среди них, потому что ты — грешник. Бог вправе наказать тебя, но вместо тебя за твои грехи был наказан Иисус. Бог переложил твоё наказание на Иисуса, когда Его распяли на кресте.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не совершил ни единого греха. Однако Он принял наказание за грех, умерев страшной смертью на кресте. Иисус стал совершенной жертвой, чтобы расплатиться за твои грехи и грехи каждого человека в этом мире. Иисус принёс Себя в жертву за грехи, и поэтому Бог простит даже самый страшный грех каждому, кто поверит в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Даже множество хороших поступков не спасут тебя от наказания за грех. Ты ничего не сможешь сделать сам для того, чтобы примириться с Богом и стать Его другом. Но тебе нужно поверить, что Иисус это Божий Сын, что Он умер на кресте вместо тебя и что Бог снова вернул Его к жизни. Если ты поверишь в это, то Бог простит все твои грехи.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спасёт каждого, кто поверит в Иисуса и признает Его своим Господином. Но Он не спасёт тех, кто в Него не поверит. Не имеет значения, богат ты или беден, мужчина ты или женщина, старый ты или молодой, и где ты живёшь. Бог любит тебя, и Он хочет, чтобы ты поверил в Иисуса и чтобы Он стал твоим Другом.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призывает тебя поверить в Него и принять крещение. Ты веришь, что Иисус — Мессия и единственный Божий Сын? Ты веришь, что ты — грешник и заслуживаешь Божьего наказания за свои грехи? Ты веришь, что Иисус умер на кресте, чтобы забрать твои грехи?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Если ты поверишь в Иисуса, будешь открыто признавать и говорить о том, что Он сделал для тебя, то станешь последователем Христа. Сатана больше не сможет управлять тобой, и царство тьмы не будет иметь власти над тобой. Но Сам Бог будет направлять тебя из Своего Царства света. Бог даст тебе силу противостоять греху и жить по Его воле.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Если ты поверил в Иисуса и в Его жертву на кресте, значит Бог простил твои грехи. Ты перестал быть врагом Богу, и стал Его другом.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 если теперь ты друг Бога и слуга Господа Иисуса, то стремись исполнять всё, чему учит тебя Иисус. Однако помни, что сатана будет склонять тебя ко греху. Но Бог всегда исполняет то, что Он обещал. А Он обещал, что если ты признаешься перед Ним в своих грехах, то Он простит тебя и даст тебе силу побеждать грех.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хочет, чтобы ты молился и изучал Его Слово. Он хочет, чтобы ты поклонялся Ему вместе с другими последователями Иисуса и рассказывал другим людям о том, что Он сделал для тебя. Если ты будешь выполнять всё, что велит тебе Бог, то твоя дружба с Ним будет становиться всё крепче и крепче.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послания Павла к Римлянам 3:21–26, 5:1–11, из Евангелия от Иоанна 3:16, из Евангелия от Марка 16:16, из послания Павла к Колоссянам 1:13–14; из 2-го послания Павла к Коринфянам 5:17–21 и 1-го послания Иоанна 1:5–10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