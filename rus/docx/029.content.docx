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29. Злой слуга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Пётр спросил Иисуса: «Учитель, сколько раз я должен прощать моего брата, если он грешит против меня? Семь раз?» Иисус ответил: «Не семь раз, а семьдесят раз по семь!» Иисус имел в виду, что мы всегда должны прощать других людей. Затем Иисус рассказал такую историю: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«Божье Царство подобно царю, который захотел, чтобы его слуги выплатили ему все свои долги. У одного слуги был огромный долг в 200 000 годовых зарплат.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Поскольку слуга не мог отдать этот долг, царь сказал: ʺПродайте в рабы этого человека и его семью, чтобы долг был выплаченʺ.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слуга упал на колени перед царём и стал умолять его: ʺПожалуйста, потерпи ещё, и я выплачу тебе всё, что долженʺ. Царь сжалился над слугой. Он простил ему весь долг и отпустил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слуга вышел от царя, он встретил другого слугу, который был должен ему сумму, равную четырёхмесячной зарплате. Слуга схватил своего должника и сказал: ʺОтдай мне деньги, которые ты мне должен!ʺ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Должник упал на колени и стал умолять его: ʺПожалуйста, потерпи ещё, и я отдам тебе всё, что долженʺ. Но слуга бросил должника в тюрьму, пока тот не выплатит свой долг.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Другие слуги увидели, что произошло, и это их огорчило. Они пошли к царю и рассказали ему обо всём.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царь позвал того слугу и сказал: ʺТы злой слуга! Я простил тебе долг, потому что ты умолял меня об этом. Ты должен был поступить так жеʺ. Царь был в такой ярости, что бросил злого слугу в тюрьму, пока тот не отдаст весь свой долг».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сказал: «Так и Мой Небесный Отец поступит с каждым из вас, если вы не будете прощать своих братьев от всего сердца».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18:21–35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