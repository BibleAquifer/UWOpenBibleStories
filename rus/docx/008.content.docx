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8. Бог спасает Иосифа и его семью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Однажды, много лет спустя, когда Иаков уже состарился, а его дети стали взрослыми, он послал своего любимого сына Иосифа навестить старших братьев, которые пасли стада.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Братья ненавидели Иосифа, потому что он был любимцем отца, а также за его пророческие сны о том, что он будет их господином. Когда Иосиф пришёл к братьям туда, где они пасли стада, они схватили его и продали работорговцам.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Прежде чем вернуться домой, братья разорвали одежду Иосифа и вымазали её козлиной кровью. Придя домой, они показали эту одежду отцу, чтобы он подумал, что Иосифа растерзал дикий зверь. Иаков поверил, что его любимый сын погиб, и очень опечалился.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Однако Иосиф был жив. Работорговцы увели его в Египет, который в то время был большой могущественной страной, расположенной вдоль реки Нил. Работорговцы продали Иосифа, как раба, богатому египетскому чиновнику, которого звали Потифар. Но Бог благословлял Иосифа. Он был хорошим слугой и был успешен во всём, что делал для своего господина.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Иосиф понравился жене Потифара. Она пыталась соблазнить Иосифа, но он отказал ей, потому что считал это страшным грехом против Бога. Она рассердилась и ложно обвинила Иосифа в том, что он соблазнял её. Его арестовали и посадили в тюрьму. Но даже в тюрьме Иосиф оставался верным Богу, и Бог благословлял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Прошло два года. Иосиф всё ещё находился в тюрьме, хоть и был невиновен. Однажды ночью фараону (так египтяне называли своих царей) приснились два сна, которые очень встревожили его. Ни один из советников фараона не смог объяснить ему смысл этих снов.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дал Иосифу способность толковать сны. Фараон узнал об этом и велел привести к нему Иосифа из тюрьмы. Иосиф смог растолковать фараону его сны. Он сказал ему: «Бог пошлёт семь урожайных лет, а после них – семь лет голода».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Иосиф произвёл на фараона такое впечатление, что фараон сделал его вторым после себя человеком во всём Египте!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 течение семи урожайных лет Иосиф делал запасы зерна в городах Египта, откладывая часть зерна, собранного на полях вокруг этих городов. Он собрал столько зерна, что его невозможно было сосчитать. И когда наступили семь лет голода, Иосиф начал продавать это зерно людям, и у них было достаточно еды.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Голод был суровым не только в Египте, но и в Ханаане, где жил Иаков со своей семьёй.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Иаков отправил старших сыновей в Египет за зерном. Когда они пришли покупать зерно, Иосиф увидел своих братьев и узнал их, но они не узнали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Иосиф несколько раз испытывал своих братьев и убедился в том, что они изменились. Тогда он сказал им: «Я ваш брат Иосиф! Не бойтесь! Вы продали меня в рабство, но Бог обратил это зло в добро! Приходите жить в Египет. Я позабочусь о вас и ваших семьях».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Когда братья Иосифа вернулись домой, они рассказали своему отцу Иакову, что Иосиф всё ещё жив. Иаков очень обрадовался.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 хоть Иаков был очень стар, он переехал жить в Египет со всей своей семьёй. Перед смертью Иаков благословил каждого из своих сыновей.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Обещания завета, которые Бог дал Аврааму, перешли к Исааку, потом к Иакову, а затем к двенадцати сыновьям Иакова с их семьями. Потомки двенадцати сыновей Иакова стали двенадцатью родами Израиля.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37–50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