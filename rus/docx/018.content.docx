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18. Разделённое царство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смерти Давида Израилем начал править его сын Соломон. Бог обратился к Соломону и спросил, чего тот хочет больше всего. Соломон попросил Бога дать ему мудрость для управления народом. Богу понравилась его просьба, и Он сделал Соломона самым мудрым человеком на земле. Кроме того, Бог сделал его очень богатым.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Ещё при жизни Давида были собраны материалы на строительство Храма в Иерусалиме. Соломон построил этот Храм, который хотел построить его отец Давид. Теперь народ поклонялся Богу и приносил Ему жертвы в Храме, а не в Шатре Собрания. И Бог находился в Храме, как и обещал.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Несмотря на то, что Соломон был мудрым человеком, он всё равно ослушался Бога и стал брать в жёны женщин из чужих народов, с которыми Бог запретил израильтянам вступать в брак. Многие из тех женщин привозили с собой своих идолов и поклонялись им. А когда Соломон постарел, он тоже начал поклоняться их богам.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 это Бог рассердился на Соломона и сказал, что накажет его, разделив израильский народ на два царства. Это действительно произошло, но уже после смерти Соломона.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Соломон умер, царём стал его сын Ровоам. Весь народ Израиля собрался вместе, чтобы поставить его царём. Люди пожаловались Ровоаму, что Соломон заставлял их выполнять много тяжёлой работы и платить много налогов. Они попросили Ровоама облегчить их работу.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Ровоам очень высокомерно ответил на их просьбу. Он сказал: «Вы жалуетесь, что мой отец Соломон заставлял вас выполнять тяжёлую работу. Но у меня вы будете работать ещё тяжелее, и наказывать вас будут ещё сильнее, чем у него!»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этих слов большинство израильтян восстало против Ровоама. Десять родов Израиля не захотели оставаться под его властью и отказались считать его своим царём. С Ровоамом осталось только два рода, которые стали называться царством Иуды или Иудеей.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Остальные десять родов избрали себе царём человека по имени Иеровоам. Эти десять родов жили в северной части страны. Они стали называться царством Израиля.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Царь Израиля, Иеровоам, оказался плохим царём. Он не слушался Бога и склонял народ ко греху. Иеровоам поставил у себя в стране двух идолов, чтобы народ больше не ходил в Иудею поклоняться Богу в иерусалимском Храме.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Несмотря на общих предков и общую историю, народ разделился на два царства: Иудею и Израиль. Они враждовали и часто воевали между собой.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новом царстве Израиля все цари были плохими правителями. Новые цари убивали своих предшественников, занимая их место на троне.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Все цари и большинство жителей царства Израиля поклонялись идолам. Их поклонение часто сопровождалось развратом, а иногда даже приношением детей в жертву идолам.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Цари Иудеи были потомками Давида. Некоторые из этих царей были хорошими правителями. Они поклонялись Богу и правили справедливо. Но большинство царей Иудеи были плохими правителями и поклонялись идолам. Некоторые из этих царей приносили собственных детей в жертву ложным богам. Глядя на них, большинство жителей Иудеи тоже начинали поклоняться другим богам, тем самым восставая против своего Бога.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3 Царств 1–6; 11–12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