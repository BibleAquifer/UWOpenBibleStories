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unfoldingWord® Open Bible Stories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license.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12. Исход</w:t>
      </w:r>
      <w:r>
        <w:rPr>
          <w:lang w:val="ru_RU" w:bidi="ru_RU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Израильтяне с радостью выходили из Египта. Они больше не были рабами! Они шли в Обещанную Богом Землю! Жители Египта дали израильтянам всё, что те просили, даже золото, серебро и разные драгоценности. Некоторые люди из других народов поверили в Бога и присоединились к израильтянам, когда те уходили из Египта.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Бог всё время был с израильтянами и направлял их в этом пути. Им нужно было просто идти за Ним. Днём Бог шёл перед израильтянами в облачном столбе, а ночью в огненном столбе.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Через несколько дней фараон и его народ передумали. Им захотелось, чтобы израильтяне снова стали их рабами. Поэтому они бросились вдогонку за израильтянами, чтобы вернуть их в Египет. Так сделал Бог для того, чтобы все увидели, что Он, Яхве, могущественнее фараона и всех египетских богов.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Когда израильтяне увидели движущееся на них египетское войско, они поняли, что оказались в ловушке между войском фараона и Красным морем. Они очень испугались и стали говорить Моисею: «Лучше бы мы оставались рабами египтян, чем сейчас умирать в пустыне!»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Моисей ответил израильтянам: «Не бойтесь! Сегодня Бог будет сражаться за вас и спасёт вас». Затем Бог сказал Моисею: «Прикажи народу двигаться к Красному морю!»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В этот момент облачный столб, который вёл израильтян, переместился и встал между ними и египтянами, так что египтяне не могли приблизиться к израильтянам. Когда стемнело, этот столб стал огненным, и ночью египтяне также не могли приблизиться к израильтянам.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Бог велел Моисею поднять руку над морем. Моисей поднял руку, и Бог навёл ветер, который раздвинул морскую воду в стороны, и для израильтян открылся путь по морскому дну.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Израильтяне шли через море по сухой земле, а по обе стороны от них стояли стены воды.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Египтяне увидели, как израильтяне убегают от них, и решили продолжить погоню за ними.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Они бросились вслед за израильтянами по дороге через море. Однако Бог устроил панику среди египтян, их колесницы погрязли в иле, и они стали кричать: «Бежим! Сам Бог сражается за израильтян!»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Когда все израильтяне перешли через море и вышли на другой берег, Бог велел Моисею снова протянуть руку над морем. Моисей так и сделал, и вода вернулась на своё обычное место, обрушившись на египтян. И всё египетское войско утонуло.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Когда израильтяне увидели, что египтяне погибли, они поверили Богу и признали, что Моисей — Божий пророк.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Израильтяне очень радовались, потому что Бог спас их от смерти и от рабства. Теперь они могли свободно поклоняться Богу и быть послушными Ему. Израильтяне пели много песен в честь обретённой свободы и славили Бога за то, что Он спас их от египетского войска.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Бог велел израильтянам ежегодно отмечать праздник в память о том, как Он дал им победу над египтянами и освободил от рабства. Этот праздник назвали Пасхой. Каждый год на праздник Пасхи израильтяне закалывали ягнёнка без изъяна и ели его с хлебом, испечённым без закваски.</w:t>
      </w:r>
    </w:p>
    <w:p>
      <w:pPr/>
      <w:r>
        <w:rPr>
          <w:lang w:val="ru_RU" w:bidi="ru_RU"/>
        </w:rPr>
      </w:r>
      <w:r>
        <w:rPr>
          <w:i/>
          <w:lang w:val="ru_RU" w:bidi="ru_RU"/>
        </w:rPr>
        <w:t>Библейская история из Исхода 12:33–15:21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