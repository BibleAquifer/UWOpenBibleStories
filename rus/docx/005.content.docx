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5. Сын, обещанный Богом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 тех пор как Аврам и Сара пришли в Ханаан, прошло десять лет, но у них так и не было детей. Тогда Сара, жена Аврама, сказала ему: «Раз Бог не позволил мне иметь детей, а я уже слишком стара, чтобы рожать, то вот тебе моя служанка Агарь. Ляг с ней в постель, чтобы она родила ребёнка для меня».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Аврам так и сделал. Агарь забеременела и поэтому стала считать себя выше Сары. А Сара стала обвинять в этом Аврама. Спустя время Агарь родила мальчика, и Аврам назвал его Измаил. Когда Измаилу было тринадцать лет, Бог снова обратился к Авраму.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сказал: «Я – Всемогущий Бог. Я заключу с тобой завет». Услышав Бога, Аврам в почтении лёг лицом на землю. Бог продолжил: «Ты будешь отцом многих народов. Я дам землю Ханаан во владение тебе и твоим потомкам, и буду их Богом. Ты должен обрезать каждого мальчика и каждого мужчину в своей семье».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«У твоей жены Сары родится сын – он и будет тем сыном, которого Я обещал тебе. Дай ему имя Исаак. С ним Я заключу Свой завет, и от него произойдёт великий народ. От Измаила Я тоже произведу великий народ, но Мой завет будет с Исааком». Затем Бог изменил имя «Аврам» на «Авраам», что означает «отец многих». Также Бог изменил имя «Сара» на «Сарра», что означает «госпожа многих».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тот день Авраам обрезал всех мальчиков и всех мужчин в своём доме. Примерно через год, когда Аврааму было сто лет, а Сарре девяносто лет, она родила Аврааму сына. Они назвали его Исаак, как и сказал им Бог.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Исаак был ещё ребёнком, Бог решил испытать веру Авраама. Он сказал: «Возьми Исаака, твоего единственного сына, и принеси его в жертву для Меня». Авраам вновь послушался Бога и приготовился принести в жертву своего сына.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Авраам и Исаак шли к месту принесения жертвы, Исаак спросил: «Отец, у нас есть дрова для жертвоприношения, а где же ягнёнок?» Авраам ответил: «Сынок, Бог даст нам ягнёнка для жертвы».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они дошли до места принесения жертвы, Авраам связал своего сына Исаака и положил его на жертвенник. Он уже собирался убить сына, когда Бог сказал ему: «Стой! Не трогай мальчика! Теперь Я знаю, что ты боишься Меня, потому что не пожалел для Меня своего единственного сына!»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 тут Авраам увидел барана, который запутался в кустах неподалёку. Этого барана дал им Бог, чтобы они принесли его в жертву вместо Исаака. Авраам с радостью принёс эту жертву Богу.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Бог сказал Аврааму: «За то, что ты готов был отдать Мне всё, даже своего единственного сына, Я обещаю благословить тебя! У тебя будет потомков больше, чем звёзд на небе. За то, что ты послушался Меня, Я благословлю через тебя все народы мира!»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16–17, 21–22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