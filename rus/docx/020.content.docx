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20. Пленение и возвращение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Оба царства, Израиль и Иудея, грешили против Бога. Они нарушали завет, который Бог заключил с ними на горе Синай. И хотя Бог неоднократно посылал Своих пророков, чтобы люди покаялись и начали вновь поклоняться Ему, они продолжали грешить и не желали слушаться Его.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наказывал оба царства за непослушание, позволяя врагам разрушать их. В те времена одной из сильных стран была Ассирия, жители которой очень жестоко обращались с другими народами. Они напали на Израиль и захватили это царство. Ассирийцы убили многих людей в царстве Израиля, забрали всё ценное и сожгли большую часть страны.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Кроме того ассирийцы забрали всех начальников, всех умельцев, а также богатых людей и увели их в Ассирию. В Израиле остались только очень бедные люди.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ассирийцы заселили другими народами ту землю, где раньше было царство Израиля. Эти народы заново отстроили разрушенные города. Они вступали в браки с оставшимися там израильтянами. Потомки израильтян, которые вступали в браки с другими народами, назывались самарянами.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Жители Иудеи видели, как Бог наказывал жителей Израиля за неверие и непослушание Ему, но всё равно продолжали поклоняться идолам и божествам хананеев. Бог посылал пророков, чтобы предостеречь их, но они отказывались слушать.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Приблизительно через 100 лет после того, как ассирийцы разрушили Израиль, Бог послал вавилонского царя Навуходоносора, чтобы он напал на Иудею. В то время Вавилон был могучей империей. Царь Иудеи был вынужден стать слугой Навуходоносора и каждый год платить ему дань.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через несколько лет царь Иудеи восстал против Вавилона. Тогда вавилоняне вернулись и напали на Иудею. Они захватили Иерусалим, разрушили Храм и унесли все сокровища города и Храма.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наказание за бунт воины Навуходоносора убили сыновей царя Иудеи у него на глазах, а затем выкололи ему глаза. Они увели царя в Вавилон, где он умер в тюрьме.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Навуходоносор и его войско увели в Вавилон почти весь народ Иудеи, оставив только самых бедных, чтобы они обрабатывали землю. Период, когда Божий народ вынужденно жил за пределами Обещанной Земли, называется Вавилонским пленом.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Несмотря на то, что Бог наказал израильтян за грехи и позволил врагам увести их в плен, Он не забыл Свой народ и помнил Свои обещания. Бог, как и прежде, заботился о Своём народе и обращался к нему через пророков. Он обещал, что через 70 лет израильтяне снова вернутся в Обещанную Землю.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Примерно через 70 лет Кир, царь Персии, разгромил Вавилон. Теперь вместо Вавилонской империи многими народами стала править Персидская империя. В тот период израильтян стали называть иудеями. Большинство из них всю жизнь прожили в Вавилоне, и среди них осталось совсем немного старых иудеев, которые ещё помнили свою землю.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Персидская империя была сильной, но персы благосклонно относились к покорённым народам. Вскоре после того, как Кир стал царём Персии, он дал приказ, который разрешал всем желающим иудеям покинуть Персию и вернуться в родную землю. Он даже дал им всё необходимое для восстановления Храма! Таким образом, после 70 лет плена, небольшая группа иудеев вернулась в город Иерусалим.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люди вернулись в Иерусалим, они восстановили Храм и стену вокруг города. Персы по-прежнему правили ими, но теперь иудеи снова жили в Обещанной Земле и поклонялись Богу в Храме.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4 Царств 17; 24–25; 2 Паралипоменон 36; Ездры 1–10; Неемии 1–13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