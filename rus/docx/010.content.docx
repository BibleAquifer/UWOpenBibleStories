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10. Десять бедствий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Бог отправил Моисея в Египет, то предупредил его, что фараон откажется отпускать израильтян. Моисей и Аарон пошли к фараону и сказали ему: «Так говорит Бог Израиля: ʺОтпусти Мой народ!ʺ». Но фараон не послушал их. Он не только не отпустил израильтян на свободу, но даже заставил их работать ещё больше.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Моисей и Аарон приходили к фараону несколько раз, но фараон всё время отказывался отпускать народ. Поэтому Бог послал на Египет десять ужасных бедствий. Этими бедствиями Бог наказал фараона и показал ему и всему Египту, что Он сильнее фараона и всех богов Египта.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Первое наказание было таким: Бог превратил в кровь воду реки Нил. Но фараон не испугался этого наказания и не отпустил израильтян.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Бог наслал на Египет огромное количество жаб. Фараон умолял Моисея избавить Египет от них. Но после того, как по молитве Моисея все жабы вымерли, фараон ожесточился сердцем и снова не захотел отпускать израильтян из Египта.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Поэтому Бог наказал Египет нашествием мошек, но фараон продолжал упорствовать. Затем Бог наказал Египет нашествием мух. Фараон позвал Моисея и Аарона и сказал им, что если они остановят это бедствие, то израильтяне смогут уйти из Египта. Моисей помолился, и Бог удалил мух из Египта. Но фараон вновь ожесточился сердцем и не отпустил израильский народ.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Бог послал смертельную болезнь на всех домашних животных, которые были у египтян. Но и это не заставило фараона изменить своё решение. Он ожесточился сердцем и по-прежнему не отпускал израильтян.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этого Бог велел Моисею бросить пепел в воздух перед фараоном. Когда Моисей сделал это, у египтян появились болезненные язвы на коже, а у израильтян — нет. Бог ожесточил сердце фараона, и он снова не отпустил израильтян из Египта.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Бог послал град, который уничтожил большую часть урожая египтян и убил всё живое, находящееся под открытым небом. Фараон позвал Моисея с Аароном и сказал им: «Я согрешил. Помолитесь Богу, чтобы град прекратился, и я отпущу вас». Моисей помолился, и град прекратился.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фараон, увидев, что град прекратился, снова не послушался Бога и ожесточил своё сердце. Он по-прежнему не хотел отпускать израильтян.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Бог навёл саранчу на Египет. Она уничтожила весь оставшийся урожай, который уцелел после града.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Бог послал тьму, которая продолжалась три дня. Было так темно, что египтяне не могли выйти из домов. А в той местности, где жили израильтяне, было светло.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Даже после этих девяти бедствий фараон всё ещё отказывался отпускать израильтян из Египта. Бог решил послать ещё одно, последнее бедствие, после которого фараон согласился бы отпустить израильтян.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Исхода 5–10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