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unfoldingWord® Open Bible Stories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license.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40. Казнь Иисуса на кресте</w:t>
      </w:r>
      <w:r>
        <w:rPr>
          <w:lang w:val="ru_RU" w:bidi="ru_RU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После избиения Иисуса кнутами и издевательств над Ним солдаты повели Его на казнь. Они заставили Его нести крест, на котором должны были распять Его.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Иисуса привели на место под названием Голгофа, что означает «Череп». Там Его распяли, прибив Его руки и ноги ко кресту. Над головой Иисуса солдаты прикрепили табличку с надписью «Царь иудеев», как приказал Пилат. Находясь на кресте, Иисус посмотрел в небо и сказал: «Отец, прости их, потому что они не знают, что делают».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Солдаты бросали жребий, чтобы решить, кому достанется одежда Иисуса. Таким образом исполнилось пророчество из Писания, в котором говорилось: «Они разделили Мою одежду между собой и бросали о ней жребий».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Рядом с Иисусом солдаты распяли двух разбойников на крестах по обе стороны от Него. Один из разбойников стал насмехаться над Иисусом, а другой сказал ему: «Разве ты не боишься, что Бог накажет тебя? Мы виновны в своих преступлениях, а этот Человек невиновен». Затем он сказал Иисусу: «Пожалуйста, вспомни обо мне, когда придёшь в Своё Царство». Иисус ответил ему: «Уже сегодня ты будешь со Мной в раю».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Люди в толпе, а также первосвященники, учителя Закона и старейшины насмехались над Иисусом. Они говорили Ему: «Если Ты — Божий Сын, то спустись с креста и спаси Себя! Тогда мы поверим в Тебя».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Неожиданно небо потемнело, хотя и была середина дня. И эта темнота продолжалась три часа.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После этого Иисус громко сказал: «Свершилось! Отец, Я отдаю Мой Дух в Твои руки». Он опустил голову и умер. Вдруг началось сильное землетрясение. А в Храме огромный занавес, который отделял людей от Божьего присутствия, разорвался на две части сверху донизу.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Так Иисус Своей смертью открыл путь для людей, чтобы все могли приходить к Богу. Когда солдат, охранявший Иисуса, увидел всё, что произошло, он сказал: «Этот Человек действительно был невиновен! Он — Божий Сын».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После смерти Иисуса к Пилату пришли два человека, которые верили, что Иисус был Мессией. Это были член иудейского совета Иосиф и фарисей Никодим. Они попросили у Пилата разрешения забрать тело Иисуса. Пилат разрешил им. Они завернули тело Иисуса в погребальную ткань, отнесли в гробницу, высеченную в скале, и положили там. Затем они закрыли вход в гробницу, привалив к нему большой камень. Пятница подходила к концу, и наступала суббота.</w:t>
      </w:r>
    </w:p>
    <w:p>
      <w:pPr/>
      <w:r>
        <w:rPr>
          <w:lang w:val="ru_RU" w:bidi="ru_RU"/>
        </w:rPr>
      </w:r>
      <w:r>
        <w:rPr>
          <w:i/>
          <w:lang w:val="ru_RU" w:bidi="ru_RU"/>
        </w:rPr>
        <w:t>Библейская история из Евангелия от Матфея 27:27–61, Евангелия от Марка 15:16–47, Евангелия от Луки 23:26–56 и Евангелия от Иоанна 19:17–42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