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15. Земля, обещанная Богом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После долгих лет скитаний по пустыне наконец пришло время израильтянам войти в Обещанную Богом Землю — в Ханаан. В той земле был город под названием Иерихон. Он был защищён прочными стенами. Иисус, сын Навина, послал в Иерихон двух разведчиков. В том городе жила женщина по имени Раав, которая зарабатывала проституцией. Она спрятала этих разведчиков у себя дома и позже помогла им убежать из города. Она поступила так потому, что поверила в могущество Бога израильтян. Разведчики пообещали защитить Раав и её семью, когда израильтяне разрушат Иерихон.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Чтобы войти в Обещанную Землю, израильтянам нужно было перейти реку Иордан. Бог сказал Иисусу, сыну Навина: «Пусть первыми пойдут священники». Как только священники вошли в реку Иордан, течение в реке остановилось и израильтяне смогли перейти на другой берег по высохшему дну реки.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После того как народ перешёл реку Иордан, Бог велел Иисусу, сыну Навина, приготовиться к нападению на город Иерихон. Это был хорошо укреплённый город. Бог сказал Иисусу, сыну Навина, чтобы в течение шести дней священники и воины один раз в день совершали обход вокруг города. Священники и воины исполнили это указание Бога.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также повелел, чтобы на седьмой день израильтяне обошли вокруг города семь раз. Затем священники должны затрубить в трубы, а народ должен громко закричать. Тогда стены Иерихона рухнут, и они захватят город. Израильтяне так и сделали.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Как только они исполнили повеление Бога, стены Иерихона рухнули! Израильтяне уничтожили всех жителей города, как и велел им Бог. Они оставили в живых только Раав и её семью, которая вскоре стала частью израильского народа. Услышав, что израильтяне уничтожили Иерихон, другие жители Ханаана стали бояться, что те нападут и на них.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строго повелел израильтянам не заключать союз ни с какими народами в Ханаане. Но один народ обманул Иисуса, сына Навина. Это были гаваонитяне. Они сказали, что живут далеко от Ханаана и попросили Иисуса, сына Навина, заключить с ними союз. Иисус, сын Навина, и другие руководители Израиля заключили союз с гаваонитянами, не спросив у Бога, правильно ли так поступать.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Через три дня израильтяне узнали, что на самом деле гаваонитяне живут в Ханаане. Они рассердились на гаваонитян за то, что те их обманули. Но израильтяне были вынуждены соблюдать мирный договор, который заключили с ними, потому что дали это обещание перед Богом. Через некоторое время цари аморреев, другого народа в Ханаане, услышали, что гаваонитяне заключили с израильтянами союз. Эти цари объединили войска и все вместе напали на Гаваон. Тогда гаваонитяне обратились за помощью к Иисусу, сыну Навина.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Иисус, сын Навина, собрал израильское войско. Они шли всю ночь к гаваонитянам, а рано утром они застали аморрейские войска врасплох и напали на них.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тот день Бог сражался за Израиль. Он создал переполох среди аморреев и послал крупный град, от которого многие из них погибли.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Кроме того, Бог остановил солнце на небе, чтобы у Израиля было достаточно времени для полного разгрома аморреев. В тот день Бог одержал великую победу для Израиля.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После того как Бог поразил аморреев, многие другие хананейские народы собрались вместе, чтобы напасть на Израиль. Но израильтяне во главе с Иисусом, сыном Навина, напали на их войска и разгромили их.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После этой битвы Бог дал каждому роду Израиля свою собственную часть Обещанной Земли и дал Израилю мир на всех его границах.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Иисус, сын Навина, состарился, он созвал весь народ Израиля и напомнил им о том, что они обещали исполнять завет, который Бог заключил с ними на горе Синай. Народ пообещал оставаться верным Богу и соблюдать все Его законы.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Иисуса Навина 1–24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