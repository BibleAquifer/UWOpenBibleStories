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31. Иисус идёт по воде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Иисус накормил множество людей пятью хлебами и двумя рыбами, Он велел ученикам сесть в лодку и переплыть на другой берег озера. Затем Иисус отпустил людей домой, а Сам поднялся на гору, чтобы помолиться. Там Он оставался один и молился до поздней ночи.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 время, когда Иисус молился, ученики плыли в лодке. Дул встречный ветер, и к поздней ночи они смогли добраться только до середины озера.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Тем временем Иисус закончил молиться и направился к ученикам. Он пошёл к их лодке прямо по воде.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ученики увидели Его, они сильно испугались, потому что подумали, что это призрак. Иисус увидел, что они испугались и сказал им: «Не бойтесь. Это Я!»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Пётр сказал Иисусу: «Учитель, если это Ты, прикажи мне пойти к Тебе по воде». Иисус сказал Петру: «Иди!»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Пётр вышел из лодки и пошёл к Иисусу по воде. Но пройдя немного, он отвёл взгляд от Иисуса и заметил, как сильно дует ветер и какие вокруг большие волны.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Пётр испугался и начал тонуть. Он закричал: «Учитель, спаси меня!» Иисус сразу протянул к нему руку и схватил его. Вытащив Петра, Иисус сказал ему: «У тебя так мало веры! Почему ты начал сомневаться?»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Иисус и Пётр вошли в лодку, ветер сразу же утих, а вода стала спокойной. Ученики были сильно удивлены. Они поклонились Иисусу и сказали: «Ты действительно Божий Сын!»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14:22–33, Евангелия от Марка 6:45–52 и Евангелия от Иоанна 6:16–21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