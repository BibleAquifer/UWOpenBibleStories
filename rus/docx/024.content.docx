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24. Иоанн крестит Иисуса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Иоанн, сын Захарии и Елисаветы, вырос и стал пророком. Он жил в пустыне, ел дикий мёд и саранчу и носил одежду, сделанную из верблюжьей шерсти.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Многие люди приходили в пустыню послушать Иоанна. Он проповедовал им так: «Покайтесь в своих грехах, так как Божье Царство уже близко!»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Слыша слова Иоанна, многие люди раскаивались в своих грехах, и Иоанн крестил их в реке Иордан. Приходили креститься и многие религиозные начальники, но они не признавали своих грехов и не раскаивались в них.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Иоанн говорил религиозным начальникам: «Вы – ядовитые змеи! Покайтесь и изменитесь. Бог срубит и бросит в огонь каждое дерево, которое не приносит хорошего плода». Несмотря на то, что религиозные начальники опасались Иоанна, многие простые люди считали Иоанна пророком от Бога и уважали его. Иоанн исполнил пророчество, в котором было сказано так: «Смотри, Я пошлю перед Тобой Моего посланника, который приготовит для Тебя путь. Пусть все овраги наполнятся, горы опустятся, извилистые пути станут прямыми и неровные пути станут ровными».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Как-то раз религиозные начальники спросили Иоанна: «Кто ты? Пророк или Мессия?» Иоанн отвечал: «Я не Мессия. Он придёт после меня. Он настолько могущественнее меня, что я не достоин даже развязать Его сандалии».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 следующий день к Иоанну пришёл Иисус, чтобы креститься. Когда Иоанн увидел Его, он сказал: «Смотрите! Вот Божий Ягнёнок, Который возьмёт на Себя грех этого мира».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Иоанн сказал Иисусу: «Я не достоин крестить Тебя. Это Ты должен меня крестить». Но Иисус сказал: «Нет. Ты должен крестить Меня, потому что так будет исполнена Божья воля». Тогда Иоанн крестил Его, хотя Иисус никогда не грешил.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Иисус после крещения поднялся из воды, Божий Дух спустился с неба в виде голубя и опустился на Иисуса. В тот же миг Бог проговорил с небес: «Это Мой Сын! Я люблю Его и очень Им доволен!»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Ранее Бог говорил Иоанну о том, что всё так и произойдёт: «Когда ты будешь крестить людей, на одного Человека сойдёт Святой Дух в виде голубя. Так ты узнаешь, что этот Человек является Сыном Бога». Эта история показывает нам, что есть только один Бог, но в трёх лицах. Когда Иоанн крестил Иисуса, он слышал, как говорит Бог-Отец. Он видел Бога-Сына, Иисуса. И он видел Бога-Святого Духа в виде голубя.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Матфея 3, Евангелия от Марка 1:9–11, Евангелия от Иоанна 1:6–34 и Евангелия от Луки 3:1–23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