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unfoldingWord® Open Bible Stories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license.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22. Рождение Иоанна</w:t>
      </w:r>
      <w:r>
        <w:rPr>
          <w:lang w:val="ru_RU" w:bidi="ru_RU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 прежние времена Бог говорил с пророками, а пророки передавали Божьи слова народу. Но затем Бог перестал говорить с людьми. Прошло 400 лет молчания, и однажды Бог послал ангела к священнику по имени Захария. Захария и его жена Елисавета чтили Бога. Оба они были уже людьми преклонного возраста, и у них не было детей.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 один из дней, когда Захария служил в Храме, к нему пришёл ангел и сказал: «У твоей жены родится сын. Ты назовёшь его Иоанном. Бог наполнит Иоанна Святым Духом, и он подготовит людей к приходу Мессии!» Захария ответил: «Как мне узнать, что это сбудется? Ведь мы с женой слишком старые, чтобы иметь детей!»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Ангел ответил Захарии: «Бог послал меня, чтобы принести тебе эту хорошую новость. Но так как ты мне не поверил, ты не сможешь говорить до тех пор, пока не родится ребёнок». И Захария сразу же лишился способности говорить. Ангел ушёл, а Захария вернулся домой. Прошло некоторое время и его жена забеременела.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Когда Елисавета была на шестом месяце беременности, тот же ангел неожиданно пришёл к родственнице Елисаветы, которую звали Мария. Мария была девственницей, помолвленной с человеком по имени Иосиф. Ангел сказал: «Ты забеременеешь и родишь Сына. Назови Его Иисус. Он будет Сыном Всевышнего Бога и будет править вечно».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Мария ответила: «Как это может произойти, ведь я девственница?» Ангел объяснил: «К тебе придёт Святой Дух, и Божья сила опустится на тебя. Поэтому Младенец будет святым, Он будет Божьим Сыном». И Мария поверила тому, что сказал ей ангел.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Вскоре после этого Мария пошла навестить Елисавету, жену Захарии. Как только Мария вошла в дом и поздоровалась с ней, ребёнок Елисаветы радостно зашевелился внутри неё. Святой Дух сошёл на Елисавету, и она поняла, что перед ней стоит мать будущего Мессии. Женщины радостно благодарили Бога за то, что Он сделал для них. Мария пробыла у Елисаветы три месяца, после чего вернулась домой.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Через некоторое время Елисавета родила мальчика. Захария и Елисавета назвали младенца Иоанном, как повелел им ангел. И Бог вернул Захарии способность говорить. Захария сказал: «Славлю Бога за то, что Он пришёл к Своему народу и помог ему! Ты, мой сын, будешь пророком Всевышнего Бога. Ты расскажешь людям о том, как получить прощение грехов!»</w:t>
      </w:r>
    </w:p>
    <w:p>
      <w:pPr/>
      <w:r>
        <w:rPr>
          <w:lang w:val="ru_RU" w:bidi="ru_RU"/>
        </w:rPr>
      </w:r>
      <w:r>
        <w:rPr>
          <w:i/>
          <w:lang w:val="ru_RU" w:bidi="ru_RU"/>
        </w:rPr>
        <w:t>Библейская история из Евангелия от Луки, глава 1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