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unfoldingWord® Open Bible Stories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license.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ru_RU" w:bidi="ru_RU"/>
        </w:rPr>
        <w:t>unfoldingWord® Open Bible Stories</w:t>
      </w:r>
      <w:r>
        <w:rPr>
          <w:lang w:val="ru_RU" w:bidi="ru_RU"/>
        </w:rPr>
        <w:t xml:space="preserve"> © 2022 unfoldingWord.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25. Сатана испытывает Иисуса</w:t>
      </w:r>
      <w:r>
        <w:rPr>
          <w:lang w:val="ru_RU" w:bidi="ru_RU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Сразу после крещения Иисуса Святой Дух повёл Его в пустыню. Иисус пробыл там 40 дней и 40 ночей. Всё это время Он постился, и в конце этих дней Он почувствовал сильный голод. Тогда к Иисусу подошёл сатана и стал испытывать Его.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Сатана сказал Иисусу: «Если Ты — Божий Сын, то преврати эти камни в хлеб, чтобы их можно было есть!»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Но Иисус ответил сатане: «В Божьем Слове написано: ʺЧеловеку для жизни нужен не только хлеб, но и слова, сказанные Богом!ʺ»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После этого сатана привёл Иисуса на самый верх Храма и сказал: «Если Ты — Божий Сын, то спрыгни на землю, ведь написано: ʺБог прикажет Своим ангелам понести Тебя, чтобы Твоя нога даже не ударилась о каменьʺ».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Но Иисус не сделал того, что хотел от Него сатана. Он сказал: «Бог говорит: ʺНе испытывай Господа, твоего Богаʺ».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Тогда сатана привёл Иисуса на очень высокую гору и показал Ему все царства мира, их могущество и богатство. Сатана сказал Иисусу: «Я дам Тебе всё это, если Ты, упав на землю передо мной, поклонишься мне».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Но Иисус ответил ему: «Уходи от меня, сатана! В Божьем Слове Бог велит Своему народу: ʺПоклоняйтесь только Господу, вашему Богу. Только Ему Одному служитеʺ».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ru_RU" w:bidi="ru_RU"/>
        </w:rPr>
      </w:r>
      <w:r>
        <w:rPr>
          <w:lang w:val="ru_RU" w:bidi="ru_RU"/>
        </w:rPr>
        <w:t>Иисус не поддался искушениям сатаны, и сатана оставил Его. После этого к Иисусу пришли ангелы и начали заботиться о Нём.</w:t>
      </w:r>
    </w:p>
    <w:p>
      <w:pPr/>
      <w:r>
        <w:rPr>
          <w:lang w:val="ru_RU" w:bidi="ru_RU"/>
        </w:rPr>
      </w:r>
      <w:r>
        <w:rPr>
          <w:i/>
          <w:lang w:val="ru_RU" w:bidi="ru_RU"/>
        </w:rPr>
        <w:t>Библейская история из Евангелия от Матфея 4:1–11, Евангелия от Марка 1:12–13 и Евангелия от Луки 4:1–13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