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9. Бог призывает Моисея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смерти Иосифа его родственники остались жить в Египте. Их многочисленные потомки жили там много лет, и их называли израильтянами.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Прошли столетия. Число израильтян сильно выросло. Египтяне уже не помнили Иосифа и всего, что он сделал для них. Теперь они боялись израильтян, потому что их было очень много. И фараон, который в то время правил Египтом, сделал израильтян рабами.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Египтяне заставляли израильтян строить много различных сооружений, зданий и даже целые города. Жизнь израильтян стала невыносимой из-за тяжёлой работы. Однако Бог благословлял израильтян, и чем больше их притесняли, тем больше у них рождалось детей.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Фараон видел, что израильтян становится больше. Поэтому он приказал своему народу убивать всех новорождённых израильских мальчиков, бросая их в реку Нил.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 время у одной израильтянки родился мальчик, и она долго прятала младенца.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прятать мальчика стало невозможно, мать положила его в корзину и оставила в камышах на реке Нил, чтобы спасти его от смерти. Старшая сестра младенца наблюдала за тем, что с ним произойдёт.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это время дочь фараона пришла к реке, чтобы искупаться. Она заметила корзину и заглянула внутрь. Увидев младенца, она сжалилась над ним и решила воспитать его как собственного сына. Тогда старшая сестра младенца предложила дочери фараона нанять кормилицу-израильтянку. И дочь фараона наняла в кормилицы женщину, не зная, что она — родная мать младенца. Когда ребёнок подрос и уже не нуждался в материнском молоке, мать вернула его дочери фараона, и та усыновила его, дав ему имя Моисей.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Моисей вырос. Однажды он увидел, как египтянин избивает раба-израильтянина. Моисей попытался спасти человека, который был из того же народа, что и он.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Увидев, что вокруг никого нет, Моисей убил египтянина и закопал его тело в песок. Но этот случай не остался незамеченным.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 поступке Моисея узнали многие. Услышал об этом и сам фараон. Он приказал убить Моисея, но тот сбежал из Египта.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пустыне, вдали от Египта, Моисей стал пастухом. Он женился на женщине из тех мест, и у них родилось два сына.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Моисей пас овец своего тестя. Однажды он повел стадо далеко в пустыню, к горам. Там он увидел горящий куст, который горел и не сгорал. Моисей подошёл поближе, чтобы рассмотреть его. Когда он приблизился к горящему кусту, Бог обратился к нему: «Моисей, сними свою обувь! Ты стоишь на святой земле».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сказал: «Я увидел страдание Моего народа. Я пошлю тебя к фараону, чтобы ты вывел израильтян из Египта и освободил их от рабства. Я дам им землю Ханаан — землю, которую Я обещал Аврааму, Исааку и Иакову».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Моисей спросил: «А если народ захочет узнать, кто послал меня? Что им сказать?» Бог ответил: «Я ТОТ, КТО Я ЕСТЬ. Скажи им: ʺТОТ, КТО ЕСТЬ, послал меня к вамʺ. Также скажи им: ʺЯ — Яхве, Бог ваших предков, — Авраама, Исаака и Иакова. Это Моё имя навекиʺ».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Моисей не хотел идти к фараону и был не уверен в себе, потому что не умел хорошо говорить. Но всё же он подчинился Богу. Вернувшись домой, он взял свою жену и сыновей и отправился в путь. По дороге он встретил своего брата Аарона, которого Бог послал в помощь к Моисею. Вместе они отправились в Египет.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Исхода 1–4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