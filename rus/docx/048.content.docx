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48. Иисус — это обещанный Мессия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Бог создал мир, всё было совершенным. В мире не существовало греха. Адам и Ева любили Бога и любили друг друга. На Земле не было ни болезней, ни смерти. Бог планировал, чтобы мир был именно таким.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сатана обманул Еву, заговорив с ней через змея, и Адам с Евой согрешили против Бога. Из-за их греха все живущие на Земле умирают.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Адам и Ева стали врагами Богу, не желающими подчиняться Его воле. Между людьми и Богом был потерян мир. С тех пор каждый человек рождается грешным и врагом Богу, так как является потомком Адама и Евы. Но Бог всегда хотел вернуть те отношения, которые были у Него с людьми с самого начала.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обещал, что один из потомков Евы разобьёт сатане голову, а сатана ранит Его в пятку. Это означало, что сатана убьёт Мессию, но Бог снова вернёт Его к жизни. И Мессия навсегда разрушит власть сатаны. Через много лет Бог послал людям обещанного Мессию. Этим Мессией был Иисус.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Задолго до рождения Иисуса, Бог повелел человеку по имени Ной построить корабль. На этом корабле Ной и его семья должны были спастись от потопа, который Бог собирался послать на Землю. Бог хотел наказать грешных людей, уничтожив их водами потопа. Ной поверил Богу и построил корабль. На Земле произошёл потоп и всё живое погибло. Спаслись только Ной и его семья. Так же происходит и сегодня — каждый человек заслуживает смерти, потому что он грешник и противник Бога. Но Бог послал Иисуса, чтобы спасти всех, кто в Него поверит.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протяжении столетий священники приносили Богу жертвы за людей для очищения от грехов. Принесение жертв помогало людям осознать, что они грешные и заслуживают Божьего наказания. Но жертвы не могли освободить людей от греха раз и навсегда. Иисус сделал то, чего не могли сделать священники. Он отдал Свою жизнь и стал единственной жертвой, которая способна окончательно уничтожить грех каждого человека. Иисус принял на Себя наказание, которое мы должны были получить за наши грехи. Поэтому Иисус — это великий Первосвященник.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на Земле жил Авраам, Бог сказал ему: «Я благословлю через тебя все народы Земли». Иисус был потомком Авраама. И сегодня через Авраама Бог благословляет людей из всех народов, когда они начинают верить в Иисуса. Бог спасает их от наказания за грех и считает их духовными потомками Авраама.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 Бог велел Аврааму принести в жертву своего сына Исаака. Но, видя послушание Авраама, Бог дал ему животное, чтобы он принёс его в жертву вместо Исаака. Мы все заслуживаем смерти за наши грехи, но Бог отдал Иисуса в жертву, чтобы Он умер вместо нас. Вот почему мы называем Иисуса Божьим Ягнёнком.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Бог послал последнее наказание на Египет, Он велел каждой израильской семье заколоть ягнёнка. Это помогло израильтянам избежать наказания для Египта — смерти старшего сына в каждой семье. У жертвенного ягнёнка не должно было быть никаких изъянов. Евреи должны были помазать кровью ягнёнка косяки своих дверей. Когда Бог видел эту кровь, Он проходил мимо и наказание не приходило в этот дом. Это событие Бог назвал Пасхой.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никогда не грешил и ни в чём не был виновен. Он подобен пасхальному Ягнёнку, Которого убили во время праздника Пасхи. Когда человек начинает верить в Иисуса, Кровь Иисуса становится платой за грехи этого человека и Бог не наказывает его. Бог будто бы проносит наказание этого человека мимо него.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Мы помним, что Бог заключил завет с израильтянами, потому что Он выбрал их Своим народом. Но когда пришёл Иисус, Бог заключил Новый Завет со всеми верующими из всех народов. Теперь любой человек, который вступает в Новый Завет, присоединяется к Божьему народу. Это происходит благодаря вере в Иисуса.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Моисей считается великим пророком, который проповедовал Божье Слово с огромной властью. Но Иисус — величайший из всех пророков. Он — Бог, и поэтому всё, что Он делал и говорил, было делами и словами Самого Бога. Вот почему в Библии одно из имён Иисуса это Божье Слово.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обещал царю Давиду, что Один из его потомков будет вечно править Божьим народом. Иисус и есть Тот Потомок Давида. Он Божий Сын и Мессия, Который будет править вечно.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Давид был царём Израиля, но Иисус — Царь всей Вселенной! Он придёт опять и будет вечно править Своим Царством в мире и справедливости.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книг Бытие 1–3, 6, 14, 22; Исход 12, 20; 2-й Царств 7; послания Павла к Евреям 3:1–6, 4:14–5:10, 7:1–8:13, 9:11–10:18; Откровения Иоанна 21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