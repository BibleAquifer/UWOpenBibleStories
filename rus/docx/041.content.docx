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41. Бог воскрешает Иисуса из мёртвых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смерти Иисуса на кресте, первосвященники и фарисеи пришли к Пилату и сказали ему: «Этот обманщик, ещё будучи жив, утверждал, что через три дня Он воскреснет из мёртвых. Прикажи поставить охрану у гробницы на три дня, чтобы Его ученики не выкрали тело и не сказали народу, что Он воскрес из мёртвых».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Пилат сказал: «Возьмите стражу и охраняйте гробницу, как посчитаете нужным». Они пошли и, опечатав камень у входа в гробницу, поставили там стражников, чтобы никто не смог украсть тело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следующий день после смерти Иисуса наступила суббота. В этот день запрещалось работать и делать какие-либо дела, поэтому ученики Иисуса не пошли к Его гробу. А на следующий день после субботы, рано утром, несколько женщин решили пойти ко гробу Иисуса. Они приготовили для Его тела душистые мази и ароматные масла.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это утро внезапно началось сильное землетрясение, потому что с небес спустился ангел. Он откатил камень, закрывавший вход в гробницу, и сел на него. Ангел ярко сиял, как молния. Стражники у гробницы увидели его и, испугавшись, упали на землю, как мёртвые.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женщины пришли к гробнице, они тоже увидели ангела. Он сказал им: «Не бойтесь меня. Я знаю, что вы ищете Иисуса, но Его здесь нет. Он воскрес из мёртвых, как и говорил! Посмотрите в гробницу и увидите сами». Женщины заглянули в гробницу и увидели место, где лежал Иисус. Его тела там не было!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Ангел сказал женщинам: «Идите и скажите ученикам: «Иисус воскрес из мёртвых, и Он встретит вас в Галилее»».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Женщины очень удивились и обрадовались. Они побежали к ученикам Иисуса, чтобы рассказать им эту хорошую новость.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женщины ещё шли по дороге, перед ними неожиданно появился Иисус. Они упали перед Ним на землю и обняли Его ноги. Иисус сказал: «Не бойтесь. Идите и скажите Моим ученикам, чтобы они шли в Галилею. Там они увидят Меня».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27:62–28:15, Евангелия от Марка 16:1–11, Евангелия от Луки 24:1–12 и Евангелия от Иоанна 20:1–18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