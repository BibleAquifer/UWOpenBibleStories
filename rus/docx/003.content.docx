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3. Потоп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Прошло много лет. Людей на земле становилось всё больше и больше. Но они были очень злыми и жестокими. Люди стали настолько грешными, что Бог решил уничтожить их всемирным потопом.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Среди всех людей Бог был доволен только Ноем, потому что тот был праведным человеком. Бог рассказал Ною о Своём решении уничтожить людей потопом и велел ему построить огромный корабль.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Этот огромный деревянный корабль должен быть длиной 140 метров, шириной 23 метра и высотой 13,5 метров. У него должно быть три этажа, множество отсеков, крыша и окно. В этом корабле Ной, его семья и животные всех видов должны были спастись от потопа.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Ной послушался Бога. Он вместе со своими тремя сыновьями построил корабль именно так, как повелел Бог. Строительство корабля заняло много лет, потому что он был очень большим.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велел Ною взять большой запас пищи для себя, своей семьи и животных. Когда всё было готово, Бог сказал Ною, что пришло время потопа. Ной, его жена и их трое сыновей со своими жёнами вошли внутрь корабля. Всего их было восемь человек.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повелел Ною взять с собой на корабль по самцу и самке каждого вида животного и каждого вида птицы, чтобы они спаслись от потопа. Также Бог повелел Ною взять семь самцов и семь самок тех животных, которых можно использовать для жертвоприношений. Когда все они вошли внутрь корабля, Бог Сам закрыл за ними дверь.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начался дождь. Он шёл беспрерывно сорок дней и сорок ночей! Кроме того, вода била потоком из земли. Всё в мире покрылось водой, даже самые высокие горы. Дождь всё лил и лил!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Все люди и животные, которые жили на суше, погибли. Но все, кто был внутри корабля, спаслись от гибели.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того как дождь прекратился, корабль плавал по воде пять месяцев. Затем вода начала убывать, и однажды корабль остановился на вершине горы. Весь мир всё ещё был покрыт водой. Спустя ещё три месяца из воды показались вершины гор.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Прошло ещё сорок дней, и Ной выпустил ворона, чтобы понять, не ушла ли вода и не высохла ли суша. Ворон летал вокруг, ища сухую землю, но не смог найти.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Затем Ной выпустил голубя, но он тоже не смог найти сухую землю и вернулся к Ною. Через неделю Ной снова выпустил голубя, и тот вернулся с листком маслины в клюве! Вода убывала, и на земле снова начали расти растения!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Ной подождал ещё неделю и выпустил голубя в третий раз. На этот раз голубь нашёл себе место, где сесть, и не вернулся. Земля высыхала!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Спустя два месяца Бог сказал Ною: «Теперь ты можешь выйти из корабля со своей семьёй и всеми животными. Пусть у вас родится много детей и внуков! Заполняйте землю!» После этого Ной с семьёй вышли из корабля.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Ной построил жертвенник и принёс в жертву несколько животных из каждого вида, которых можно было использовать для жертвоприношения. Бог был доволен этой жертвой и благословил Ноя и его семью.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также сказал: «Я обещаю, что больше никогда не прокляну землю из-за злых поступков людей и не буду уничтожать мир потопом, несмотря на то, что люди грешат с самого детства».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Бог подтвердил Своё обещание особым знаком: на небе впервые появилась радуга. Бог сказал, что каждый раз, когда на небе будет появляться радуга, Он будет вспоминать о том, что обещал больше не устраивать потоп.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Бытия 6–9:1–17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