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unfoldingWord® Open Bible Stories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license.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30. Иисус накормил пять тысяч человек</w:t>
      </w:r>
      <w:r>
        <w:rPr>
          <w:lang w:val="ru_RU" w:bidi="ru_RU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Однажды Иисус послал Своих апостолов, которые были его избранными учениками, в разные селения, чтобы они проповедовали и учили людей о Божьем Царстве. Когда ученики вернулись к Иисусу, они рассказали Ему обо всём, что сделали. После этого Иисус предложил ученикам отплыть в тихое место за озером, чтобы немного отдохнуть. Они сели в лодку и отправились на другой берег.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Множество людей видело, как Иисус и Его ученики уплыли на лодке. Эти люди побежали вдоль озера, чтобы добраться до другого берега раньше Иисуса. Поэтому когда Иисус и Его ученики приплыли, их уже ждала огромная толпа людей.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В этой толпе было более 5 000 человек, не считая женщин и детей. Иисус посмотрел на них, и Ему стало жаль их, потому что они были как овцы без пастуха. Поэтому Он стал учить их о многом и исцелять тех, кто был болен.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Вечером ученики сказали Иисусу: «Уже поздно. Отпусти людей, чтобы они пошли в ближайшие селения и купили себе какую-нибудь еду».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Но Иисус сказал ученикам: «Вы дайте им есть!» Ученики спросили в ответ: «Как мы это сделаем? Ведь у нас всего пять хлебов и две маленькие рыбки».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Тогда Иисус велел Своим ученикам рассадить людей на траве по 50 человек.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После этого Иисус взял пять хлебов и две рыбы, посмотрел на небо и поблагодарил Бога за еду.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Затем Иисус разломил хлеб и рыбу на куски. Он дал эти куски Своим ученикам, чтобы они раздали людям. Ученики раздавали еду, и она не кончалась! Её хватило на всех людей. Все наелись досыта, и еда даже осталась.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Ученики собрали оставшуюся еду и наполнили ею 12 корзин. Вся эта еда чудесным образом появилась из пяти хлебов и двух рыб!</w:t>
      </w:r>
    </w:p>
    <w:p>
      <w:pPr/>
      <w:r>
        <w:rPr>
          <w:lang w:val="ru_RU" w:bidi="ru_RU"/>
        </w:rPr>
      </w:r>
      <w:r>
        <w:rPr>
          <w:i/>
          <w:lang w:val="ru_RU" w:bidi="ru_RU"/>
        </w:rPr>
        <w:t>Библейская история из Евангелия от Матфея 14:13–21, Евангелия от Марка 6:31–44, Евангелия от Луки 9:10–17 и Евангелия от Иоанна 6:5–15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