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11. Пасха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снова послал Моисея и Аарона к фараону. В этот раз они предупредили фараона, что если тот не отпустит израильтян, то Бог убьёт в Египте всех первенцев мужского пола: как у людей, так и у животных. Но фараон всё равно не поверил Богу и не послушался Его.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 это египтян ожидало жестокое наказание. Но для перворождённых сыновей израильтян Бог приготовил путь спасения. Бог повелел, чтобы каждая семья израильтян выбрала ягнёнка без изъяна и заколола его.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Израильтяне должны были взять кровь этого ягнёнка и помазать ею косяки дверей своих домов, а мясо поджарить над огнём и быстро съесть вместе с хлебом, испечённым без закваски. Также Бог повелел им, чтобы израильтяне были готовы уходить из Египта сразу после того, как съедят мясо и хлеб.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Израильтяне всё сделали так, как велел им Бог. В полночь Бог прошёл по Египту и убил каждого первенца мужского пола.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 всех израильтян на косяках дверей была кровь, и Бог прошёл мимо их домов. Все, находившиеся в этих домах, были в безопасности. Они спаслись благодаря крови ягнёнка.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Бог наказал египтян, убив всех их перворождённых сыновей из-за того, что фараон не поверил Богу и не послушался Его.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 всех египтян умерли первенцы мужского пола: от первенца фараона до первенца самого бедного египтянина. Во всём Египте было страшное горе, и весь народ рыдал.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ту ночь фараон позвал Моисея с Аароном и сказал: «Соберите всех израильтян и немедленно уходите из Египта!» И все египтяне тоже стали требовать, чтобы израильтяне немедленно ушли из их страны.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Исхода 11:1–12:32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