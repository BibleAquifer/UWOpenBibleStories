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23. Рождение Иисуса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Мария была помолвлена с мужчиной по имени Иосиф, который был праведным человеком. Когда он узнал, что Мария беременна, то сжалился над ней. Иосиф решил тайно разорвать с ней помолвку, чтобы избежать позорной для неё огласки. Однако ещё до того, как он это сделал, к нему во сне пришёл ангел и заговорил с ним.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Ангел сказал ему: «Иосиф, не бойся взять Марию в жёны. Младенец, Который внутри неё, – от Святого Духа. Когда она родит Сына, назови Его Иисусом, потому что Он спасёт людей от их грехов». Имя Иисус, о котором сказал ангел, означает «Яхве спасает».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Иосиф женился на Марии и привёл её к себе в дом, но не спал с ней как муж, пока она не родила своего первенца.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 время римский правитель решил пересчитать всех людей в Израиле. Он повелел, чтобы каждый отправился на родину своих предков. Предком Марии и Иосифа был царь Давид, который родился в Вифлееме, поэтому они отправились именно туда, и там Марии пришло время родить.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Вифлееме Иосиф и Мария долго искали себе место для ночлега и не могли найти. Они смогли поселиться лишь в том месте, где содержался домашний скот. Там Мария родила Младенца и положила Его в кормушку, так как для Него не было кроватки. Как и повелел ангел, Мария и Иосиф назвали Младенца Иисусом.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ту ночь неподалёку от места, где находились Мария и Иосиф, несколько пастухов охраняли на поле свои стада. Внезапно перед ними появился сияющий ангел. Пастухи очень испугались, но ангел сказал: «Не бойтесь, у меня для вас хорошая новость. В Вифлееме родился Мессия, Господь!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Пойдите и посмотрите. Вы найдёте Младенца завёрнутым в пелёнки и лежащим в кормушке». Внезапно появилось множество других ангелов. Они славили Бога и говорили: «Слава Богу на небесах! А на земле мир и Его благосклонность к людям!»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ангелы исчезли. Пастухи оставили своих овец и отправились посмотреть на Младенца. Вскоре они пришли к тому месту, где был Иисус, и нашли Его лежащим в кормушке, как и говорил ангел. Пастухи были очень взволнованы. Они рассказали Иосифу и Марии о том, что услышали об этом Младенце от ангелов. Затем пастухи вернулись на поля к своим овцам, прославляя Бога за всё, что увидели и услышали.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 времена далеко на востоке жили мудрецы. Они изучали звёзды. Однажды мудрецы увидели на небе необычную звезду. Они поняли, что она указывала на рождение особенного еврейского Царя. Поэтому они решили отправиться в путь, чтобы поклониться Ему. После долгого пути мудрецы прибыли в Вифлеем и нашли дом, где жили Иисус и Его родители.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мудрецы увидели Иисуса и Его мать, то, упав на землю в почтении, поклонились Ему. Затем мудрецы подарили Иисусу дорогие подарки, которые привезли с собой. После этого они вернулись домой.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Матфея, глава 1, и Евангелия от Луки, глава 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