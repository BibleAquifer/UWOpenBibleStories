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43. Рождение Церкви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того как Иисус вернулся на Небеса, Его ученики оставались в Иерусалиме, как Он и сказал им. Там они постоянно собирались вместе для молитвы.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Каждый год, через 50 дней после Пасхи, евреи отмечали праздник жатвы пшеницы, который называется Пятидесятницей. Евреи со всего мира собирались в Иерусалиме, чтобы вместе праздновать этот день. В год, когда Иисус был распят и воскрес, Пятидесятница наступила примерно через неделю после того, как Иисус вернулся на Небеса.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праздник Пятидесятницы все верующие в Иисуса были вместе. Внезапно дом, где они находились, наполнился звуком, похожим на сильный ветер, а над их головами появилось что-то похожее на языки пламени. Все верующие наполнились Святым Духом и начали прославлять Бога на разных языках. Они не знали этих языков, но Дух Святой давал им способность говорить на них.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люди в Иерусалиме услышали этот шум, они стали подходить к дому, где были ученики, чтобы посмотреть, что происходит. Люди, собравшиеся вокруг дома, были из разных стран и говорили на разных языках, а ученики Иисуса были из Галилеи и могли говорить только по-арамейски и по-гречески. Но в этот день ученики Иисуса говорили на разных языках и люди были очень удивлены, ведь каждый человек в толпе слышал на своём родном языке о том, что сделал Бог.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Некоторые люди стали насмехаться и говорить, что ученики напились вина и пьяны. Но Пётр громко сказал им: «Послушайте меня! Эти люди не пьяны! Но сейчас вы видите то, о чём говорил пророк Иоиль: “Бог сказал: 'В последние дни Я обильно наполню Моим Духом всех людей'”.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Послушайте, израильтяне! Иисус совершил много чудес и знамений, чтобы показать, Кем Он был. Он совершил много чудес Божьей силой. Вы сами всё видели и знаете. Тем не менее, вы Его распяли!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хотя вы и убили Иисуса, Бог воскресил Его из мёртвых. Так исполнилось пророчество, в котором было написано: “Ты не позволишь Твоему Святому стать прахом в могиле”. И мы свидетели того, что Бог вернул Иисуса к жизни.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Бог-Отец дал честь Иисусу сидеть по правую руку от Себя. А Иисус послал нам Святого Духа, как и обещал. Всё то, что вы сейчас видите и слышите, делает в нас Святой Дух.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Вы распяли этого Человека, по имени Иисус. Но знайте, что Бог сделал Его Мессией и Господином всего, что существует».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Люди, слушавшие Петра, были глубоко тронуты его словами. Они спросили Петра и учеников: «Братья, что же нам делать?»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 Пётр ответил: «Всем вам нужно получить от Бога прощение грехов. Итак, пусть каждый из вас покается и крестится во имя Иисуса Христа. Тогда Бог даст вам в дар Святого Духа».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тот день около 3000 человек поверили словам Петра. Они раскаялись в грехах, были крещены и присоединились к церкви, став учениками Иисуса.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Верующие часто собирались вместе. Они постоянно слушали учение апостолов, молились и славили Бога. Они вместе ели и делились друг с другом всем, что у них было. Все в городе были о них хорошего мнения. И с каждым днём число людей, верующих в Иисуса, становилось всё больше.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Деяний святых апостолов, глава 2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