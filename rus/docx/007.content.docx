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7. Бог благословляет Иакова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Сыновья Исаака и Ревекки росли. Исав стал умелым охотником, а Иаков был тихим человеком, который проводил время в шатрах. Исаак больше любил Исава, а Ревекка больше любила Иакова.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 Исав пришёл с охоты очень голодным. Он попросил у Иакова еды, которую тот только что приготовил. Иаков ответил: «Сначала пообещай, что отдашь мне право считаться первенцем». Исав пообещал, что отдаст Иакову это право. После этого Иаков дал ему еду. Так Исав потерял своё первородство.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Настало время, когда Исаак решил благословить старшего сына Исава. Но Ревекка с Иаковом обманули его. Иаков надел одежду брата и обернул шею и руки козлиными шкурами. Он пришёл к отцу и выдал себя за Исава. Исаак был стар и уже почти не видел, поэтому не заметил обмана и дал благословение Иакову вместо Исава.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Иаков пришёл к Исааку и сказал: «Я – Исав. Я пришёл, чтобы ты благословил меня». Прикоснувшись к козлиной шерсти и почувствовав запах одежды, Исаак подумал, что это Исав, и благословил Иакова.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Исав стал ненавидеть своего брата Иакова за то, что тот обманом получил благословение, которое предназначалось для него. Поэтому Исав решил, что после смерти отца убьёт Иакова.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Ревекка узнала о замысле Исава, и они с Исааком отправили Иакова в далёкий край, к родственникам Ревекки.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Иаков прожил там много лет. За это время он женился, и у него родилось двенадцать сыновей и одна дочь. Бог сделал его очень богатым.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Прожив двадцать лет вдали от родного дома, Иаков решил вернуться в Ханаан со своей семьёй, со слугами и со всеми своими стадами.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Иаков очень боялся своего старшего брата Исава, так как думал, что тот всё ещё хочет убить его. Поэтому он отправил Исаву в подарок большие стада животных. Слуги привели животных к Исаву и сказали: «Твой раб Иаков дарит тебе этих животных. Он и сам скоро придёт».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Впрочем, Исав уже не хотел убивать Иакова. Наоборот, он был очень рад снова увидеться с ним. После примирения братья долгое время жили в Ханаане рядом друг с другом. Прошло время. Исаак умер, и Иаков с Исавом похоронили его. Обещания завета, которые Бог дал Аврааму, перешли от Исаака к Иакову.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Бытия 25:27–34, 32–33, 35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