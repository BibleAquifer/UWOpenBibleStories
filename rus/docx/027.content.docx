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27. Добрый самарянин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Однажды к Иисусу подошёл один из учителей иудейского Закона. Он очень хотел показать людям, что учение Иисуса было неправильным. Придя к Иисусу, он сказал: «Учитель, что мне нужно делать, чтобы получить вечную жизнь?» В ответ Иисус спросил: «А что написано в Божьем Законе?»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Тот человек ответил: «В нём сказано: ʺЛюби Господа, твоего Бога, всем твоим сердцем, душой, силой и разумом. И люби твоего ближнего, как самого себяʺ». Иисус сказал: «Ты верно ответил! Если ты будешь так поступать, то получишь вечную жизнь».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Учитель Закона хотел показать людям, что ведёт правильный образ жизни, поэтому он спросил Иисуса: «А кто мой ближний?»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ответ Иисус рассказал учителям Закона историю о добром самарянине, еврее, священнике и левите. Левиты — это евреи из рода Левия, которые служили в храме. Иисус сказал: «Однажды один еврей шёл из Иерусалима в Иерихон.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 дороге на него напали грабители. Они сильно избили его, отняли всё, что у него было, и скрылись.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Вскоре по этой же дороге проходил еврейский священник. Он увидел, что на дороге лежал человек, но перешёл на другую сторону и продолжил свой путь, не оказав ему никакой помощи.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по дороге проходил левит. Он подошёл, посмотрел на избитого человека и пошёл дальше, также не оказав ему никакой помощи.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левита по этой же дороге шёл человек из Самарии. В то время самаряне и евреи ненавидели друг друга и даже не общались. Самарянин увидел на дороге избитого человека. И хотя он понял, что это еврей, он всё равно проявил к нему сострадание. Самарянин подошёл к избитому человеку и перевязал его раны.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Потом он поднял его, посадил на своего осла и отвёз в гостиницу. Там самарянин продолжил заботиться о нём.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На следующий день самарянин должен был идти дальше. Он дал денег хозяину гостиницы и сказал: ʺПозаботься об этом человеке. Если ты потратишь больше того, что я тебе дал, то я доплачу тебе, когда вернусьʺ».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спросил учителя Закона: «Как ты думаешь, кто из тех трёх был ближним для человека, которого ограбили и избили?» Учитель Закона ответил: «Тот, кто проявил к нему милость и оказал ему помощь». Тогда Иисус сказал ему: «Иди и поступай так же».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Евангелия от Луки 10:25–37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