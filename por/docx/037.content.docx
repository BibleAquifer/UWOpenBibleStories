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unfoldingWord® Open Bible Stories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unfoldingWord® Open Bible Stories</w:t>
      </w:r>
      <w:r>
        <w:rPr>
          <w:lang w:val="pt_PT" w:bidi="pt_PT"/>
        </w:rPr>
        <w:t xml:space="preserve"> © 2022 unfoldingWord. Released under CC BY-SA 4.0 license. </w:t>
      </w:r>
      <w:r>
        <w:rPr>
          <w:lang w:val="pt_PT" w:bidi="pt_PT"/>
        </w:rPr>
        <w:t>unfoldingWord® Open Bible Stories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pt_PT" w:bidi="pt_PT"/>
        </w:rPr>
        <w:t>unfoldingWord® Open Bible Stories</w:t>
      </w:r>
      <w:r>
        <w:rPr>
          <w:lang w:val="pt_PT" w:bidi="pt_PT"/>
        </w:rPr>
        <w:t xml:space="preserve"> © 2022 unfoldingWord.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37. Jesus ressuscita Lázaro dentre os mortos</w:t>
      </w:r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Um dia, Jesus recebeu a noticia de que Lázaro estava muito doente. Lázaro e suas irmãs, Maria e Marta, eram amigos de Jesus. Quando Jesus ouviu essa notícia, comentou: “Essa doença não acabará em morte e as pessoas darão glória a Deus ao ver Sua grandeza”. Apesar de Jesus amar seus amigos, Ele ainda permaneceu ali por dois dias.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Depois desses dois dias, Jesus disse aos seus discípulos: “Vamos voltar para a região da Judeia”. Os discípulos responderam: “Mas Mestre, faz pouco tempo que o povo da Judeia queria matá-lo! É perigoso voltar para lá”. Jesus disse: “Nosso amigo Lázaro dormiu e eu devo acordá-lo”.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Seus discípulos responderam: “Mestre, se Lázaro está apenas dormindo, isso quer dizer que ele vai melhorar”. Como eles não tinham entendido bem, Jesus lhes disse claramente: “Lázaro está morto. Fico feliz que eu não estava lá quando ele morreu porque agora vocês verão coisas incríveis para crerem em Mim”.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Lázaro estava morto há quatro dias quando Jesus chegou à cidade. Quando Marta soube que Jesus estava chegando, ela foi encontrá-lo para dizer a Ele: “Mestre, se o Senhor estivesse aqui, meu irmão não teria morrido, mas creio que Deus Lhe concederá tudo que O Senhor pedir a Ele”.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Jesus respondeu: "Eu sou a Ressurreição e a Vida. Quem quer que creia em mim viverá, mesmo que venha a morrer. Todos que acreditam em mim nunca morrerão. Você crê nisto"? E Marta respondeu: "Sim, Senhor! Eu creio que o Senhor é o Cristo, o Filho de Deus".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Então Maria chegou, lançou-se aos pés de Jesus e disse: “Mestre, se o Senhor estivesse aqui, meu irmão ainda estaria vivo!”. Jesus perguntou às pessoas que estavam ali: “Onde vocês colocaram Lázaro?”. Elas responderam: “No túmulo. Venha ver”. Então, Jesus se comoveu e chorou.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O túmulo era uma caverna que foi fechada por uma pedra. Quando Jesus chegou ao túmulo, disse: “Tirem a pedra e abram o túmulo”. Mas Marta disse: “Ele está morto há quatro dias. Já está cheirando mal”.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Jesus respondeu: “Eu não disse que, se você confiar em mim, você verá a glória de Deus?”. Então, tiraram a pedra que fechava o túmulo.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Jesus olhou para o céu e disse: “Pai, obrigado por Me ouvir. Eu sei que o Senhor sempre Me ouve, mas estou orando por causa das pessoas que estão aqui, para que saibam que o Senhor Me enviou”. Então, Jesus gritou: “Lázaro, venha para fora!”.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E Lázaro saiu! Ele ainda estava enrolado nas faixas usadas para enterrar os mortos. Jesus disse às pessoas que estavam ali: “Ajudem a tirar essas faixas e deixem-no ir!”. Muitos dos judeus acreditaram em Jesus por causa deste milagre.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Porém, os líderes religiosos dos judeus ficaram com inveja do poder e da fama de Jesus e, por isso, planejaram matar a Ele e a Lázaro.</w:t>
      </w:r>
    </w:p>
    <w:p>
      <w:pPr/>
      <w:r>
        <w:rPr>
          <w:lang w:val="pt_PT" w:bidi="pt_PT"/>
        </w:rPr>
      </w:r>
      <w:r>
        <w:rPr>
          <w:i/>
          <w:lang w:val="pt_PT" w:bidi="pt_PT"/>
        </w:rPr>
        <w:t>Uma história da Bíblia de: João 11.1–46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