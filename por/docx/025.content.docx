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25. Satanás tenta Jesus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Logo após o batismo de Jesus, o Espírito Santo O levou ao deserto para jejuar por quarenta dias e quarenta noites. Então, Satanás foi até Jesus para provocá-Lo e tentá-lo a pecar.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Satanás testou Jesus dizendo: “Se você é o Filho de Deus, transforme essas pedras em pão para você comer!”.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respondeu: “Está escrito na Palavra de Deus ‘O homem não precisa apenas de pão para viver, mas ele precisa de toda palavra falada por Deus!’”.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Satanás levou Jesus ao ponto mais alto do templo e Lhe disse: “Se você é o Filho de Deus, pule daqui de cima, porque está escrito: ‘Deus dará ordem a Seus anjos que O carreguem para não Se ferir’”.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Jesus respondeu a Satanás usando outra passagem das Escrituras. Ele disse: “Na Sua Palavra Deus ordena ao Seu povo a ‘Não testar o Senhor seu Deus’”.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Em seguida, Satanás mostrou a Jesus todos os reinos do mundo com toda a sua glória e disse: “Eu lhe darei tudo isso se você se curvar e me adorar".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o repreendeu: “Afaste-se de mim, Satanás! Na Palavra de Deus Ele ordena ao Seu povo: ‘Adore somente ao Senhor seu Deus e sirva somente a Ele’”.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Como Jesus não cedia às tentações, Satanás o deixou e os anjos vieram para servir a Jesus e cuidar Dele.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4.1–11; Marcos 1.12–13; Lucas 4.1–13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