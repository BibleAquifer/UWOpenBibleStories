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7. Deus abençoa Jacó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meninos cresceram. Jacó amava ficar em casa, mas Esaú ficava fora porque amava caçar. Rebeca amava a Jacó, mas Isaque amava a Esaú.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dia, Esaú voltou da caça com muita fome e pediu a Jacó: “Por favor, me dê um pouco dessa comida que você fez”. Jacó respondeu: “Só se você me der, em troca, os seus direitos de filho mais velho”. Então Esaú deu a Jacó os direitos de filho mais velho por causa de um pouco de comida.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Isaque já era velho, quis abençoar Esaú, mas Rebeca e Jacó o enganaram. Jacó fingiu ser o seu irmão. Sabendo que Isaque estava cego, Jacó vestiu a roupa de Esaú e cobriu o pescoço e suas mãos com pele de cabra para ficar peludo como Esaú.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Jacó se aproximou de Isaque e disse: “Pai, sou eu, Esaú, e vim para receber sua benção”. Quando Isaque sentiu o pelo de cabra e cheirou a roupa de Esaú, que Jacó usava, acreditou que fosse Esaú e o abençoou.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Esaú odiou o seu irmão por ele ter roubado seus direitos como filho mais velho e também a sua benção. Então, Esaú planejou matar Jacó depois da morte de seu pai.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Mas Rebeca descobriu o plano de Esaú e convenceu Isaque a enviar Jacó para longe, para viver com a família dela.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Jacó viveu com a família de Rebeca por muitos anos. Ele se casou com quatro mulheres, teve doze filhos e uma filha e Deus fez dele um homem muito rico.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Depois de vinte anos longe de seus pais, Jacó voltou para Canaã com sua família, seus servos e todos os seus rebanhos.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Ele estava com muito medo porque achava que Esaú ainda queria matá-lo. Então, ele mandou muitos animais a Esaú como presente. Os servos que levaram os animais disseram a Esaú: “Estes animais são um presente do teu servo Jacó. Ele virá em breve”.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Como Esaú já havia perdoado Jacó, eles ficaram felizes por se encontrarem novamente. Então, Jacó viveu em paz em Canaã. Com o tempo, Isaque morreu e Jacó e Esaú o sepultaram. As promessas do pacto que Deus havia feito com Abraão passaram de Isaque para Jacó.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bíblica de: Gênesis 25.27 a 33.20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