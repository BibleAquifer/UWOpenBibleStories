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41. Jesus ressuscita dentre dos mortos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os soldados crucificaram a Jesus, os líderes judeus que não acreditavam que Jesus era o Filho de Deus disseram a Pilatos: “Jesus, aquele mentiroso disse que ressuscitaria dos mortos depois de três dias. Precisamos de que alguém guarde o túmulo para que Seus discípulos não roubem Seu corpo e digam que Ele ressuscitou dos mortos".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Assim, Pilatos ordenou: “Levem soldados e protejam o túmulo da melhor forma possível". Então eles colocaram soldados na entrada do túmulo para ninguém roubar o corpo de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Como o dia depois do sepultamento de Jesus era um sábado e era proibido aos judeus visitarem túmulos nos sábados, varias mulheres foram visitar o túmulo, logo após o amanhecer do dia seguinte, levando perfumes para o Seu corpo.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 repente, houve um grande terremoto e apareceu um anjo do Senhor que brilhava como o sol. Ele tirou a pedra que fechava a entrada do túmulo e sentou-se sobre ela. Os soldados que guardavam o túmulo ficaram com muito medo e caíram no chão como mortos.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as mulheres chegaram ao túmulo, o anjo lhes disse: “Não tenham medo, Jesus não está aqui. Ele ressuscitou dos mortos, assim como Ele disse que aconteceria. Olhem dentro do túmulo e vejam!”. As mulheres olharam dentro do túmulo e viram que o lugar onde tinha ficado o corpo de Jesus estava vazio porque Ele não estava mais lá!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o anjo disse às mulheres: “Vão e digam aos discípulos que Jesus ressuscitou dos mortos e que Ele vai para a Galileia se encontrar com vocês".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As mulheres correram para contar, com muita alegria, as boas notícias aos discípulos.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Enquanto as mulheres voltavam para contar as boas notícias aos discípulos, Jesus lhes apareceu e elas O adoraram. Jesus disse: “Não tenham medo! Váo e digam aos meus discípulos para irem à Galileia. Lá, eles me verão".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bíblica de: Mateus 27.62–28.15; Marcos 16.1–11; Lucas 24.1–12; João 20.1–18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