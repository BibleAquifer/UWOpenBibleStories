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45. Filipe e o alto funcionário etíope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dos líderes da igreja primitiva foi um homem chamado Estêvão. Ele tinha uma boa reputação e era cheio do Espírito Santo e de sabedoria. Estevão fez muitos milagres e persuadia pessoas a crerem em Jesus.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quando Estêvão estava ensinando sobre Jesus, alguns judeus que não acreditavam em Jesus começaram a discutir com ele. Eles ficaram com muita raiva e mentiram sobre Estêvão aos líderes religiosos. Eles disseram: "Nós ouvimos ele falar coisas más sobre Moisés e Deus!". Então os líderes religiosos prenderam Estêvão e o levaram perante o sumo sacerdote e outros líderes judeus, onde mais falsas testemunhas mentiram sobre ele.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sumo sacerdote perguntou a Estêvão: "Isto é verdade?". Estêvão respondeu relembrando-os de muitas das grandes coisas que Deus fez desde a época de Abraão até os tempos de Jesus, e como o povo Deus sempre O desobedecia. Então ele disse: "Vocês pessoas rebeldes e teimosas sempre rejeitam o Espírito Santo, assim como seus antepassados sempre rejeitaram a Deus e mataram Seus profetas. Mas vocês fizeram algo ainda pior! Vocês mataram o Messias!".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os líderes religiosos ouviram isso, eles ficaram tão bravos que tamparam seus ouvidos e gritaram. Eles arrastaram Estêvão para fora da cidade e o apedrejaram a fim de matá-lo.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Estêvão estava morrendo, ele gritou, Jesus, receba meu espírito. Então ele se ajoelhou e gritou novamente: "Senhor, não os culpe por este pecado". Logo em seguida morreu.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jovem chamado Saulo concordava com as pessoas que mataram Estêvão e guardou as capas delas enquanto o apedrejaram. Naquele dia, muitas pessoas em Jerusalém começaram a perseguir os seguidores de Jesus, por isso os crentes fugiram para outros lugares. Mas apesar disso, eles pregavam sobre Jesus em todos os lugares.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discípulo de Jesus’ chamado Filipe era um dos crentes que fugiu de Jerusalém durante a perseguição. Ele foi para Samaria onde ele pregou sobre Jesus e muitas pessoas foram salvas. Então um dia, um anjo de Deus disse a Filipe para ir a certa estrada no deserto. Enquanto caminhava por essa estrada, Filipe viu um importante oficial da Etiópia sentado em sua carruagem. O Espírito Santo disse para Filipe falar com este homem.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Filipe se aproximou da carruagem, ele ouviu o etíope lendo as palavras do profeta Isaías. O homem leu: "Eles O conduziram como um cordeiro para o matadouro, e assim como um cordeiro mudo, ele não disse nada. Eles O trataram injustamente e não O respeitaram. Eles O mataram".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Filipe perguntou ao etíope: "Você entende o que está lendo?". O Etíope respondeu: "Não. Eu não posso entender a não ser que alguém me explique. Por favor, venha e sente-se comigo. Sobre quem Isaías está escrevendo sobre ele mesmo ou sobre outra pessoa?".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Filipe explicou para o etíope que o livro de Isaías falava sobre Jesus. Filipe também usou outras escrituras para lhe contar as boas novas sobre Jesus.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Enquanto Filipe e o etíope viajavam, passaram por um lugar com pouca água. O Etíope disse: "Olhe! Ali, tem água! Posso ser batizado?". E ele pediu para parar a carruagem.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eles entraram na água, e Filipe batizou o etíope. Após saírem da água, o Espírito Santo repentinamente levou Filipe para outro lugar onde ele continuou a falar para as pessoas sobre Jesus.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etíope continuou a viagem de volta para sua casa, feliz por ter conhecido a Jesus.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Atos 6.8–8.5; 8.26–40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