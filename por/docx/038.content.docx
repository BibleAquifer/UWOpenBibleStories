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unfoldingWord® Open Bible Stories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license.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pt_PT" w:bidi="pt_PT"/>
        </w:rPr>
        <w:t>unfoldingWord® Open Bible Stories</w:t>
      </w:r>
      <w:r>
        <w:rPr>
          <w:lang w:val="pt_PT" w:bidi="pt_PT"/>
        </w:rPr>
        <w:t xml:space="preserve"> © 2022 unfoldingWord.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38. Jesus é traído</w:t>
      </w:r>
      <w:r>
        <w:rPr>
          <w:lang w:val="pt_PT" w:bidi="pt_PT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Todos os anos os judeus celebravam a Páscoa que era a comemoração para relembrar a libertação da escravidão do Egito há muitos séculos. Depois de três anos que Jesus pregava e ensinava, Ele disse aos Seus discípulos que queria celebrar a Páscoa com eles em Jerusalém e que ele seria morto ali.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Um dos discípulos de Jesus, chamado Judas, era encarregado de cuidar do dinheiro dos apóstolos, mas como ele amava dinheiro, muitas vezes roubava parte dele. Depois que Jesus e os discípulos chegaram à cidade de Jerusalém, Judas procurou os líderes judeus sabendo que eles queriam matá-Lo por não acreditarem que Ele era o Messias. Judas se ofereceu a trair Jesus em troca de dinheiro.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líderes judeus, chefiados pelo sumo sacerdote, pagaram trinta moedas de prata para Judas trair Jesus. Isso aconteceu de acordo com aquilo que os profetas disseram. Judas concordou, pegou o dinheiro, foi embora e começou a procurar uma oportunidade para ajudá-los a prender Jesus.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Jesus celebrou a Festa da Páscoa com Seus discípulos em Jerusalém. Durante a refeição, Jesus tomou um pão, o dividiu e disse: “Tomem e comam. Isto é o Meu corpo que Eu dou por vocês. Façam isso para se lembrarem de Mim”. Dessa forma, Jesus profetizava que o Seu corpo seria sacrificado por eles.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Em seguida, Jesus pegou um copo de vinho e disse: “Bebam isso. Este é o Meu sangue derramado em um Novo Pacto para o perdão dos pecados. Façam isso para se lembrarem de Mim todas as vezes que o beberem”.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Jesus disse aos discípulos: “Um de vocês Me trairá”, os discípulos ficaram espantados e perguntaram quem seria. Jesus disse: “Aquele a quem Eu der esse pedaço de pão é o traidor”. E o deu a Judas.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Depois que Judas tomou o pão, Satanás entrou nele. Já era noite e Judas saiu para ajudar os líderes judeus a prenderem Jesus.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Quando terminaram de comer, Jesus e seus discípulos saíram para subir o monte das Oliveiras. Jesus disse: “Nesta noite todos vocês me abandonarão. Está escrito, ‘Eu atingirei o pastor e todas as ovelhas serão espalhadas’”.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Pedro respondeu: “Mesmo se todos os outros Lhe abandonarem, eu não O abandonarei!” Então Jesus disse a Pedro: “Satanás quer vocês todos, mas eu orei por você, Pedro, para que a sua fé não falhe. Ainda assim, nesta noite, antes que o galo cante, você negará que me conhece por três vezes”.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Pedro então disse a Jesus: “Mesmo que eu tenha que morrer, eu nunca O negarei!”. Todos os outros discípulos disseram a mesma coisa.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Então, Jesus foi com Seus discípulos a um lugar chamado Getsêmani. Ele pediu que Seus discípulos orassem para não caírem em tentação. E Jesus se afastou para orar sozinho.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Jesus orou três vezes: “Meu Pai, se for possível, afaste de mim esse cálice de sofrimento. Mas, se não houver outra forma para o Senhor perdoar os pecados da humanidade, então que se faça a Sua vontade!” Jesus estava muito aflito e suou gotas de sangue, mas Deus enviou um anjo para fortalecê-Lo.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Após cada oração, Jesus voltava para os Seus discípulos e os encontrava dormindo. Na terceira vez, Jesus acordou-os dizendo: “Acordem! Meu traidor está aqui”.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Judas chegou com os líderes judeus que vieram acompanhados com soldados e uma multidão armada com espadas e paus. Judas foi até Jesus e disse: “Saudações, Mestre!” e o beijou. Este era o sinal combinado para que os líderes judeus soubessem a quem prender. Jesus perguntou: “Judas, você me trai com um beijo?”.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pt_PT" w:bidi="pt_PT"/>
        </w:rPr>
      </w:r>
      <w:r>
        <w:rPr>
          <w:lang w:val="pt_PT" w:bidi="pt_PT"/>
        </w:rPr>
        <w:t>Os soldados cercaram Jesus para prendê-Lo, mas Pedro puxou sua espada e cortou a orelha de um servo do sumo sacerdote. Jesus repreendeu a Pedro dizendo: “Guarde sua espada! Eu poderia pedir ao Pai um exército de anjos para me defender. Mas devo obedecer ao meu Pai”. E Jesus curou a orelha do homem. Assim que Jesus foi preso, todos os discípulos fugiram.</w:t>
      </w:r>
    </w:p>
    <w:p>
      <w:pPr/>
      <w:r>
        <w:rPr>
          <w:lang w:val="pt_PT" w:bidi="pt_PT"/>
        </w:rPr>
      </w:r>
      <w:r>
        <w:rPr>
          <w:i/>
          <w:lang w:val="pt_PT" w:bidi="pt_PT"/>
        </w:rPr>
        <w:t>Uma história da Bíblia de: Mateus 26.14–56; Marcos 14.10–50; Lucas 22.1–53; João 12.6; 18.1–11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Relationship Id="rId27" Type="http://schemas.openxmlformats.org/officeDocument/2006/relationships/image" Target="media/image15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