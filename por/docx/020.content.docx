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20. O Exílio e o retorno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reinos de Israel e Judá pecaram contra Deus quebrando o pacto que Deus havia feito com eles no Monte Sinai. Por isso, Deus enviou Seus profetas para orientarem as pessoas a se arrependerem e a voltarem a adorar ao SENHOR como ˙nico Deus verdadeiro. Porém, o povo não quis ouvir e obedecê-los.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Deus permitiu que os inimigos de Israel destruíssem os reinos do norte e do sul. O Império Assírio, uma nação má e poderosa, invadiu, destruiu o Reino de Israel, matou muitos israelitas, levou objetos de valor e queimou grande parte do país.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assírios levaram para seu país os líderes, as pessoas ricas, os artesãos e aqueles que trabalhavam com madeira, metal e construçıes. Deixaram em Israel somente os pobres.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Em seguida, os assírios trouxeram estrangeiros para viverem em Israel. Os estrangeiros reconstruíram as cidades destruídas e casaram-se com os israelitas que ali moravam. Os descendentes dos israelitas casados com estrangeiros foram chamados de "samaritanos".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povo do Reino de Judá viu como Deus havia punido o Reino de Israel por não terem confiado e nem obedecido a Ele. Mas mesmo assim, continuou adorando aos ídolos e deuses dos cananeus. Embora Deus enviasse os Seus profetas para orientarem as pessoas de Judá, elas não lhes deram atenção.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Cerca de 100 anos depois que os assírios destruíram Israel, Deus enviou Nabucodonosor, rei dos babilônios, para atacar o Reino de Judá. Babilônia era um império poderoso e o rei de Judá não teve escolha. Para não ser morto nem ver seu povo destruído, concordou em ser servo de Nabucodonosor e pagar impostos todos os anos.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Passado algum tempo, o rei de Judá se rebelou contra os babilônios, mas os babilônios voltaram, atacaram o Reino de Judá, dominaram a cidade de Jerusalém, destruíram o templo e levaram todos os tesouros da cidade e do templo.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Para punir o rei de Judá por sua rebelião, os guerreiros de Nabucodonosor mataram os filhos do rei na sua presença, e depois o cegaram. Em seguida, levaram o rei de Judá para morrer em uma prisão da Babilônia.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Nabucodonosor e seu exército também levaram quase todo o povo de Judá para a Babilônia, deixando apenas as pessoas mais pobres para plantarem nos campos. Esse foi o início do exílio, um longo período em que o povo de Deus viveu preso em uma terra estranha, forçado a permanecer longe da terra que Deus havia lhe dado.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Mesmo quando Deus puniu o Seu povo com o exílio, por causa do pecado, Ele não Se esqueceu do povo e nem das Suas promessas. Deus continuou a guardar Seu povo e a lhe falar através de Seus profetas. Inclusive, Ele prometeu que, depois de 70 anos, o povo de Israel voltaria para a Terra Prometida.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Cerca de setenta anos depois, Ciro, o rei dos persas, derrotou a Babilônia e o Império Persa assumiu o poder do Império Babilônico. Os israelitas eram agora chamados de judeus. A maioria deles passou a vida toda na Babilônia; somente uns poucos anciãos judeus conseguiam se lembrar da terra de Judá.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Apesar de poderosos, os persas eram misericordiosos com os povos que dominavam. Logo depois que Ciro assumiu o poder, ele fez uma coisa boa: permitiu que os judeus voltassem livremente para sua terra. Ele até deu o dinheiro para reconstruírem o Templo. Então, após 70 anos no exílio, um pequeno grupo de judeus voltou para a cidade de Jerusalém em Judá.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chegou, o grupo reconstruiu o templo e levantou uma muralha com dois metros e meio de largura ao redor da cidade para proteger Jerusalém de outros inimigos. Embora os judeus ainda fossem governados por outro povo, podiam novamente viver na Terra Prometida e adorar a Deus no Templo, como fizeram seus antepassados.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2 Reis 17; 24–25; 2 Crônicas 36; Esdras 1–10; Neemias 1–13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