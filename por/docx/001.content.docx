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1. A Criação</w:t>
      </w:r>
      <w:r>
        <w:rPr>
          <w:lang w:val="pt_PT" w:bidi="pt_PT"/>
        </w:rPr>
      </w:r>
    </w:p>
    <w:p>
      <w:r>
        <w:t>&lt;image: no_src&gt;</w:t>
      </w:r>
    </w:p>
    <w:p>
      <w:pPr/>
      <w:r>
        <w:rPr>
          <w:lang w:val="pt_PT" w:bidi="pt_PT"/>
        </w:rPr>
      </w:r>
      <w:r>
        <w:rPr>
          <w:lang w:val="pt_PT" w:bidi="pt_PT"/>
        </w:rPr>
        <w:t>Foi assim que tudo começou. Deus criou o universo e tudo que existe nele em seis dias. Após Deus criar a Terra, ela ainda estava escura, vazia e tinha um grande abismo, porque Ele não havia formado nada nela. O Espírito de Deus estava ali se movendo sobre as águas.</w:t>
      </w:r>
    </w:p>
    <w:p>
      <w:r>
        <w:t>&lt;image: no_src&gt;</w:t>
      </w:r>
    </w:p>
    <w:p>
      <w:pPr/>
      <w:r>
        <w:rPr>
          <w:lang w:val="pt_PT" w:bidi="pt_PT"/>
        </w:rPr>
      </w:r>
      <w:r>
        <w:rPr>
          <w:lang w:val="pt_PT" w:bidi="pt_PT"/>
        </w:rPr>
        <w:t>No primeiro dia da criação Deus disse: “Quero que a luz exista!” E a luz começou a existir. Deus viu que a luz era boa e a chamou de “dia”. Ele separou a luz da escuridão e chamou a escuridão de “noite”.</w:t>
      </w:r>
    </w:p>
    <w:p>
      <w:r>
        <w:t>&lt;image: no_src&gt;</w:t>
      </w:r>
    </w:p>
    <w:p>
      <w:pPr/>
      <w:r>
        <w:rPr>
          <w:lang w:val="pt_PT" w:bidi="pt_PT"/>
        </w:rPr>
      </w:r>
      <w:r>
        <w:rPr>
          <w:lang w:val="pt_PT" w:bidi="pt_PT"/>
        </w:rPr>
        <w:t>No segundo dia da criação, Deus falou e criou o céu acima da terra. Ele criou o céu fazendo uma divisão que separou as águas que ficam acima, no céu, das águas que ficam abaixo do céu, no planeta Terra.</w:t>
      </w:r>
    </w:p>
    <w:p>
      <w:r>
        <w:t>&lt;image: no_src&gt;</w:t>
      </w:r>
    </w:p>
    <w:p>
      <w:pPr/>
      <w:r>
        <w:rPr>
          <w:lang w:val="pt_PT" w:bidi="pt_PT"/>
        </w:rPr>
      </w:r>
      <w:r>
        <w:rPr>
          <w:lang w:val="pt_PT" w:bidi="pt_PT"/>
        </w:rPr>
        <w:t>No terceiro dia, Deus falou e fez a separação entre as águas e a terra seca. Deus chamou a parte seca de “terra”, e chamou as águas de “mares”. E Deus viu que isso era bom.</w:t>
      </w:r>
    </w:p>
    <w:p>
      <w:r>
        <w:t>&lt;image: no_src&gt;</w:t>
      </w:r>
    </w:p>
    <w:p>
      <w:pPr/>
      <w:r>
        <w:rPr>
          <w:lang w:val="pt_PT" w:bidi="pt_PT"/>
        </w:rPr>
      </w:r>
      <w:r>
        <w:rPr>
          <w:lang w:val="pt_PT" w:bidi="pt_PT"/>
        </w:rPr>
        <w:t>Então Deus disse, “Terra, produza todos os tipos de árvores e plantas.” As árvores e plantas surgiram e Deus viu que isso era bom.</w:t>
      </w:r>
    </w:p>
    <w:p>
      <w:r>
        <w:t>&lt;image: no_src&gt;</w:t>
      </w:r>
    </w:p>
    <w:p>
      <w:pPr/>
      <w:r>
        <w:rPr>
          <w:lang w:val="pt_PT" w:bidi="pt_PT"/>
        </w:rPr>
      </w:r>
      <w:r>
        <w:rPr>
          <w:lang w:val="pt_PT" w:bidi="pt_PT"/>
        </w:rPr>
        <w:t>No quarto dia da criação, Deus falou e criou o sol, a lua e as estrelas. Deus fez todos eles para iluminar a Terra e para separar o dia, a noite, as estações e os anos. E Deus viu que o que Ele criou era bom.</w:t>
      </w:r>
    </w:p>
    <w:p>
      <w:r>
        <w:t>&lt;image: no_src&gt;</w:t>
      </w:r>
    </w:p>
    <w:p>
      <w:pPr/>
      <w:r>
        <w:rPr>
          <w:lang w:val="pt_PT" w:bidi="pt_PT"/>
        </w:rPr>
      </w:r>
      <w:r>
        <w:rPr>
          <w:lang w:val="pt_PT" w:bidi="pt_PT"/>
        </w:rPr>
        <w:t>No quinto dia, Deus falou e criou todos os animais aquáticos e os pássaros. Deus viu que isso era bom e Ele os abençoou.</w:t>
      </w:r>
    </w:p>
    <w:p>
      <w:r>
        <w:t>&lt;image: no_src&gt;</w:t>
      </w:r>
    </w:p>
    <w:p>
      <w:pPr/>
      <w:r>
        <w:rPr>
          <w:lang w:val="pt_PT" w:bidi="pt_PT"/>
        </w:rPr>
      </w:r>
      <w:r>
        <w:rPr>
          <w:lang w:val="pt_PT" w:bidi="pt_PT"/>
        </w:rPr>
        <w:t>No sexto dia da criação, Deus disse: “Quero que existam todos os tipos de animais terrestres”! E os animais de criação, os que rastejavam e os selvagens existiram como Deus mandou. E Deus viu que isso era bom.</w:t>
      </w:r>
    </w:p>
    <w:p>
      <w:r>
        <w:t>&lt;image: no_src&gt;</w:t>
      </w:r>
    </w:p>
    <w:p>
      <w:pPr/>
      <w:r>
        <w:rPr>
          <w:lang w:val="pt_PT" w:bidi="pt_PT"/>
        </w:rPr>
      </w:r>
      <w:r>
        <w:rPr>
          <w:lang w:val="pt_PT" w:bidi="pt_PT"/>
        </w:rPr>
        <w:t>Também no sexto dia Deus disse: “Vamos criar a raça humana parecida conosco. Essa raça terá autoridade sobre a terra e todos os animais”.</w:t>
      </w:r>
    </w:p>
    <w:p>
      <w:r>
        <w:t>&lt;image: no_src&gt;</w:t>
      </w:r>
    </w:p>
    <w:p>
      <w:pPr/>
      <w:r>
        <w:rPr>
          <w:lang w:val="pt_PT" w:bidi="pt_PT"/>
        </w:rPr>
      </w:r>
      <w:r>
        <w:rPr>
          <w:lang w:val="pt_PT" w:bidi="pt_PT"/>
        </w:rPr>
        <w:t>Deus pegou o pó da terra, formou o homem e soprou vida nele. Deus deu a esse homem o nome de Adão. Deus plantou um jardim muito bonito para Adão morar e o colocou para cuidar do jardim.</w:t>
      </w:r>
    </w:p>
    <w:p>
      <w:r>
        <w:t>&lt;image: no_src&gt;</w:t>
      </w:r>
    </w:p>
    <w:p>
      <w:pPr/>
      <w:r>
        <w:rPr>
          <w:lang w:val="pt_PT" w:bidi="pt_PT"/>
        </w:rPr>
      </w:r>
      <w:r>
        <w:rPr>
          <w:lang w:val="pt_PT" w:bidi="pt_PT"/>
        </w:rPr>
        <w:t>No meio do jardim, Deus plantou duas árvores especiais – a árvore da vida e a árvore do conhecimento do bem e do mal. Deus disse a Adão que ele poderia comer o fruto de qualquer árvore do jardim, menos o da árvore do conhecimento do bem e do mal, porque se ele comesse o fruto dessa árvore, ele morreria.</w:t>
      </w:r>
    </w:p>
    <w:p>
      <w:r>
        <w:t>&lt;image: no_src&gt;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disse: “Não é bom que o homem viva sozinho”. Porque nenhum dos animais servia como companheiro e ajudante para Adão.</w:t>
      </w:r>
    </w:p>
    <w:p>
      <w:r>
        <w:t>&lt;image: no_src&gt;</w:t>
      </w:r>
    </w:p>
    <w:p>
      <w:pPr/>
      <w:r>
        <w:rPr>
          <w:lang w:val="pt_PT" w:bidi="pt_PT"/>
        </w:rPr>
      </w:r>
      <w:r>
        <w:rPr>
          <w:lang w:val="pt_PT" w:bidi="pt_PT"/>
        </w:rPr>
        <w:t>Então Deus fez Adão dormir profundamente, tirou uma das costelas de Adão e, desta costela, fez uma mulher para Adão.</w:t>
      </w:r>
    </w:p>
    <w:p>
      <w:r>
        <w:t>&lt;image: no_src&gt;</w:t>
      </w:r>
    </w:p>
    <w:p>
      <w:pPr/>
      <w:r>
        <w:rPr>
          <w:lang w:val="pt_PT" w:bidi="pt_PT"/>
        </w:rPr>
      </w:r>
      <w:r>
        <w:rPr>
          <w:lang w:val="pt_PT" w:bidi="pt_PT"/>
        </w:rPr>
        <w:t>Quando Adão viu a mulher, ele disse: “Finalmente alguém como eu! Seu nome será ‘Mulher’ porque foi feita da carne e osso do homem”. É por isso que quando o homem deixa a casa de seus pais, para se unir com uma mulher, eles se tornam uma só carne.</w:t>
      </w:r>
    </w:p>
    <w:p>
      <w:r>
        <w:t>&lt;image: no_src&gt;</w:t>
      </w:r>
    </w:p>
    <w:p>
      <w:pPr/>
      <w:r>
        <w:rPr>
          <w:lang w:val="pt_PT" w:bidi="pt_PT"/>
        </w:rPr>
      </w:r>
      <w:r>
        <w:rPr>
          <w:lang w:val="pt_PT" w:bidi="pt_PT"/>
        </w:rPr>
        <w:t>Deus criou o homem e a mulher tomando a Si mesmo como modelo. Ele os abençoou e disse: “Tenham muitos filhos e netos e encham a terra”! Deus viu que tudo que Ele havia criado era muito bom e, assim, Ele ficou muito feliz com tudo. Isto aconteceu no sexto dia da criação.</w:t>
      </w:r>
    </w:p>
    <w:p>
      <w:r>
        <w:t>&lt;image: no_src&gt;</w:t>
      </w:r>
    </w:p>
    <w:p>
      <w:pPr/>
      <w:r>
        <w:rPr>
          <w:lang w:val="pt_PT" w:bidi="pt_PT"/>
        </w:rPr>
      </w:r>
      <w:r>
        <w:rPr>
          <w:lang w:val="pt_PT" w:bidi="pt_PT"/>
        </w:rPr>
        <w:t>Quando chegou o sétimo dia, Deus havia terminado todo o Seu trabalho de criação. Então, descansou. Deus abençoou o sétimo dia e o declarou santo porque nesse dia Ele descansou de todo o Seu trabalho. Foi assim que Deus criou o universo e todas as coisas que existem nele.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Bíblia: Gênesis 1–2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