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unfoldingWord® Open Bible Stories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unfoldingWord® Open Bible Stories</w:t>
      </w:r>
      <w:r>
        <w:rPr>
          <w:lang w:val="pt_PT" w:bidi="pt_PT"/>
        </w:rPr>
        <w:t xml:space="preserve"> © 2022 unfoldingWord. Released under CC BY-SA 4.0 license. </w:t>
      </w:r>
      <w:r>
        <w:rPr>
          <w:lang w:val="pt_PT" w:bidi="pt_PT"/>
        </w:rPr>
        <w:t>unfoldingWord® Open Bible Stories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t_PT" w:bidi="pt_PT"/>
        </w:rPr>
        <w:t>unfoldingWord® Open Bible Stories</w:t>
      </w:r>
      <w:r>
        <w:rPr>
          <w:lang w:val="pt_PT" w:bidi="pt_PT"/>
        </w:rPr>
        <w:t xml:space="preserve"> © 2022 unfoldingWord.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33. A história do semeador</w:t>
      </w:r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Um dia, Jesus estava ensinando uma grande multidão de pessoas à margem de um lago. Ele entrou em um barco e afastou-o da margem para que as pessoas pudessem ouvi-lo.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Ele sentou-se no barco e ensinou o povo, contado a seguinte história: “Um semeador saiu para plantar algumas sementes. Enquanto ele as semeava, algumas caíram no caminho. As aves viram e comeram estas sementes".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“Outras sementes caíram num terreno com muitas pedras e pouca terra. Elas brotaram rapidamente, mas suas raízes não se aprofundaram na terra rasa. Por isso, quando veio o calor do sol, as plantas murcharam e morreram rapidamente".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“Outras sementes caíram no meio de arbustos cheios de espinhos. Quando elas brotaram, foram sufocadas pelos espinhos e não produziram nenhum grão".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“Mas outras sementes caíram em terra boa. Elas brotaram, cresceram e produziram trinta, sessenta ou até cem vezes a quantidade de semente que foi plantada. Quem tem ouvidos, preste atenção!”.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Os discípulos não entenderam o sentido dessa história. Então, Jesus explicou: “As sementes representam a Palavra de Deus. As sementes no caminho são como as pessoas que ouvem a Palavra de Deus, não a entendem e o Diabo vem e tira delas a Palavra".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“As sementes que caíram entre as pedras com pouca terra são como as pessoas que ouvem a Palavra de Deus e a aceitam com alegria. Mas em tempos de dificuldades, sofrimento ou perseguição, elas desistem".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“As sementes que caíram entre espinhos são como as pessoas que ouvem a Palavra de Deus e acreditam nela. Mas, com o passar do tempo, o seu amor por Deus é sufocado pelas preocupações, riquezas e prazeres da vida. E, assim, o ensinamento que ouviram não produz fruto em suas vidas".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“Mas as sementes que caíram em boa terra representam as pessoas que ouvem a Palavra de Deus, acreditam nela e produzem frutos".</w:t>
      </w:r>
    </w:p>
    <w:p>
      <w:pPr/>
      <w:r>
        <w:rPr>
          <w:lang w:val="pt_PT" w:bidi="pt_PT"/>
        </w:rPr>
      </w:r>
      <w:r>
        <w:rPr>
          <w:i/>
          <w:lang w:val="pt_PT" w:bidi="pt_PT"/>
        </w:rPr>
        <w:t>Uma história da Bíblia de: Mateus 13.1–8, 18–23; Marcos 4.1–8, 13–20; Lucas 8.4–15.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