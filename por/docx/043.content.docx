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43. O início da igreja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Após Jesus voltar ao céu, os discípulos permaneceram em Jerusalém como Jesus os orientou. Os crentes reuniam-se todos os dias lá para orar.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Todos os anos, 50 dias após a Páscoa, os Judeus celebravam um importante dia chamado de Pentecostes. Pentecostes era um tempo em que os Judeus celebravam a colheita. Judeus vinham de todo o mundo para Jerusalém para celebrarem o Pentecostes juntos. Naquele ano, o dia de Pentecostes chegou um semana depois de Jesus subir ao céu.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crentes estavam todos juntos, quando, de repente a casa onde eles estavam, foi cheia com um som parecido com um vento forte. Então, algo que parecia com chamas de fogo apareceu sobre a cabeça de todos os crentes. Eles estavam todos cheios do Espírito Santo e começaram a falar em outras línguas.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as pessoas em Jerusalém ouviram o barulho, uma multidão veio ver o que estava acontecendo. Quando as pessoas ouviram os crentes proclamando as obras maravilhosas de Deus, elas ficaram admiradas de ouvirem essas coisas nas línguas originais dos países de onde vieram.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Algumas pessoas acusaram os discípulos de estarem bêbados. Mas Pedro levantou-se e disse: "Escutem-me! Estas pessoas não estão bêbadas! Esse é o cumprimento da profecia feita pelo profeta Joel em que Deus diz: 'Nos últimos dias, Eu derramarei meu Espírito'".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"Homens de Israel, Jesus foi um homem que fez muitos sinais e maravilhas pelo poder de Deus, como vocês viram e já sabem. Mas vocês o crucificaram!".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"Embora Jesus tenha morrido, Deus O ressuscitou dos mortos. Para cumprir a profecia que diz, Você não deixará o seu Santo apodrecer na sepultura. Nós somos testemunhas de que Deus deu vida a Jesus novamente".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"Jesus está agora exaltado ao lado direito de Deus O Pai. E Jesus enviou o Espírito Santo exatamente como Ele prometeu que faria. O Espírito Santo está realizando as coisas que vocês estão vendo e ouvindo agora".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"vocês crucificaram este Homem, Jesus. Mas podem ter certeza que Deus preparou Jesus para se tornar ambos Senhor e Messias!".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As pessoas que escutavam Pedro ficaram muito comovidas com as coisas que ele disse. Então eles pergutaram a Pedro e aos discípulos: "Irmãos, o que devemos fazer?".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Pedro respondeu-lhes, Todos vocês devem se arrepender e serem batizados em nome de Jesus Cristo para que Deus possa perdoar seus pecados. Então Ele também lhes dará o dom do Espírito Santo.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Cerca de 3000 pessoas acreditaram naquilo que Pedro disse e tornaram-se discípulos de Jesus. Eles foram batizados e fizeram parte da igreja em Jerusalém.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continuamente ouviam os ensinamentos dos apóstolos, passavam tempo juntos, e oravam uns com os outros. Eles tinham prazer em louvar a Deus juntos e compartilhavam tudo o que tinham entre si. Todos falavam bem deles. Todos os dias, mais pessoas se tornavam crentes.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Atos 2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