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32. Jesus cura um endemoninhado e uma mulher enferma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Jesus e seus discípulos atravessaram o lago e desembarcaram na região que viviam os gadarenos.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Ao descerem do barco, um homem possesso por demônio veio correndo até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Este homem era tão forte que ninguém conseguia segurá-lo. As pessoas até prenderam suas mãos e pernas com correntes, mas ele as quebrava.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Ele vivia entre os túmulos da região e gritava sem parar de noite e de dia. Ele não vestia roupas e estava sempre se cortando com pedras.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esse homem veio a Jesus, caiu de joelhos à Sua frente. Jesus disse ao demônio que o possuía: “Saia deste homem!”.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homem com o espírito maligno gritou bem alto: “O que o Senhor quer de mim, Jesus, Filho do Deus Altíssimo? Por favor, não me torture!”. Jesus lhe perguntou: “Qual é o seu nome?” Ele respondeu: “Meu nome é Legião porque somos muitos". (Uma “legião” era um grupo de até seis mil soldados no exército romano).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os espíritos maus imploraram a Jesus: “Por favor, não nos envie para fora desta área!”. Havia muitos porcos pastando em um monte próximo e os espíritos suplicaram que Jesus os deixasse entrar naqueles porcos. Jesus disse: “Vão!”.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espíritos maus saíram do homem e entraram nos porcos que desceram o monte correndo e se afogaram no lago. Eram dois mil porcos.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as pessoas que cuidavam dos porcos viram isto, correram até a cidade e contaram a todos o que Jesus havia feito. As pessoas da cidade foram até Jesus e viram que o homem que foi liberto por Jesus, estava sentado, calmo, vestido e agindo como uma pessoa normal.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Elas ficaram com muito medo e pediram a Jesus para ir embora. Jesus entrou no barco e se preparava para sair quando o homem que Ele libertou veio e implorou para acompanhá-Lo.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Jesus lhe disse: “Não. Eu quero que você volte para casa e conte aos seus amigos e familiares tudo o que Deus fez e como Ele teve misericórdia de você".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o homem contou a todos o que Jesus havia feito por ele. Todos ficavam muito impressionados com a sua história.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voltou para o outro lado do lago e, quando Ele chegou ali, uma grande multidão ficou em volta Dele. Era tanta gente querendo se aproximar que a multidão O pressionava. No meio da multidão, havia uma mulher que sofria com hemorragias há doze anos. Ela gastou todo o seu dinheiro na busca por médicos que a curassem, mas só piorava.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ela ouviu dizer que Jesus estava curando muitos doentes, pensou: “Se eu conseguir apenas tocar na roupa de Jesus, eu também serei curada". Então, ela veio por trás de Jesus e tocou na sua roupa. Naquele mesmo instante, ela foi curada e o sangramento parou!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percebeu imediatamente que poder havia saído Dele. Ele virou e perguntou: “Quem me tocou?”. Os discípulos responderam: “Com toda essa gente em volta do Senhor, apertando-O de todos os lados, por que o Senhor está perguntando isso?”.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a mulher caiu de joelhos aos pés de Jesus tremendo de tanto temor. Ela contou porque havia Lhe tocado e que tinha sido curada. Jesus lhe disse: “A sua fé lhe curou. Pode ir em paz".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8.28–34; 9.20–22; Marcos 5.1–20; 5.24b-34; Lucas 8.26–39; 8.42b-48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