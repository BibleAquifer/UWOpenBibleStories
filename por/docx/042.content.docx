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42. Jesus retorna ao céu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No dia em que Jesus foi ressuscitado dos mortos, dois dos Seus discípulos estavam a caminho de uma cidade próxima. Enquanto caminhavam, eles conversavam sobre o que havia acontecido com Jesus. Eles tiveram a esperança de que Ele fosse o Messias, mas então Ele foi morto. Agora as mulheres haviam dito que Ele estava vivo novamente. Eles não sabiam em que acreditar.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Jesus aproximou-Se e começou a caminhar com eles, mas eles não O reconheceram. Ele perguntou sobre o que falavam e eles Lhe contaram a respeito de todos os fatos marcantes que haviam acontecido em relação a Jesus durante os dias anteriores. Eles pensavam que estavam conversando com um visitante que não sabia o que havia ocorrido em Jerusalém.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 Jesus explicou a eles o que a palavra de Deus dizia sobre o Messias. Ele os lembrou de que os profetas disseram que o Messias sofreria e seria morto, mas ressuscitaria ao terceiro dia. Quando eles chegaram à cidade onde os dois homens planejavam ficar, já estava quase de noite.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dois homens convidaram Jesus para ficar com eles, e Ele aceitou. Quando eles estavam prontos para comer a refeição da noite, Jesus pegou o pão, agradeceu a Deus por ele, e então o partiu. De repente, os discípulos reconheceram que Ele era Jesus. Mas, naquele momento, Ele desapareceu da frente deles.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dois homens disseram um ao outro: “Era Jesus! É por isso que nossos corações queimavam enquanto Ele explicava a palavra de Deus para nós!”. Imediatamente, eles voltaram para Jerusalém. Quando eles chegaram, eles disseram aos discípulos: “Jesus está vivo! Nós O vimos!”.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Enquanto os discípulos falavam, Jesus repentinamente apareceu na sala junto a eles e disse: “Paz seja com vocês!”. Os discípulos pensaram que Ele fosse um fantasma, mas Jesus disse: “Por que estão com medo e duvidando? Olhem as Minhas mãos e pés. Fantasmas não possuem corpo como Eu tenho". Para provar que Ele não era um fantasma, Ele pediu algo para comer. Eles Lhe deram um pedaço de peixe cozido e Ele comeu.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Jesus disse: “Eu disse a vocês que tudo o que estava escrito sobre Mim na palavra de Deus deveria ser cumprido". Então Ele abriu suas mentes para que eles entendessem a palavra de Deus. Ele disse: “Estava escrito há muito tempo que o Messias sofreria, morreria e ressuscitaria dos mortos ao terceiro dia".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“Também está escrito nas Escrituras que os Meus discípulos proclamarão que todos devem se arrepender para receber perdão pelos seus pecados. Eles farão isso começando em Jerusalém e então irão para todos os povos em todo lugar. Vocês são testemunhas dessas coisas".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Durante os quarenta dias que se seguiram, Jesus apareceu aos Seus discípulos muitas vezes. Uma vez, Ele chegou a aparecer para mais de 500 pessoas ao mesmo tempo! Ele provou aos Seus discípulos de diversas formas que Ele estava vivo, e os ensinou sobre o reino de Deus.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Jesus disse aos Seus discípulos: “Toda autoridade no céu e na terra foi dada a Mim. Por isso vão, façam discípulos de todos os povos batizando-os em nome do Pai, do Filho e do Espírito Santo e ensinando-os a obedecer a tudo o que ordenei a vocês. Lembrem-se, Eu estarei com vocês para sempre".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Quarenta dias depois que Jesus ressuscitou dos mortos, Ele disse aos Seus discípulos: “Fiquem em Jerusalém até que o Meu Pai lhes dê poder quando o Espírito Santo vier sobre vocês". Então Jesus subiu ao céu e uma nuvem O escondeu da vista deles. Jesus Se assentou à direita de Deus para governar sobre todas as coisas.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 de: Mateus 28.16–20; Marcos 16.12–20; Lucas 24.13–53; João 20.19–23; Atos 1.1–11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