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9. Deus chama Moisés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que José morreu, todos os seus parentes ficaram no Egito vivendo ali com seus descendentes por muitos anos e tiveram muitos filhos. Eles foram chamados de israelitas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Passados alguns séculos, o número de israelitas era muito grande e os egípcios começaram a ter medo deles. Os egípcios já não se lembravam mais de José e de tudo o que ele havia feito para ajudar o povo do Egito. Os egípcios começaram a ter medo, porque havia uma grande quantidade de israelitas no Egito. Então o Faraó, que governava o Egito naquela época, ordenou que os israelitas seriam escravos dos egípcios.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egípcios forçaram os israelitas a construírem muitas casas e até cidades inteiras. O trabalho pesado castigou suas vidas, mas Deus os abençoou, e eles tiveram muitos filhos.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Faraó viu que os israelitas tinham muitos bebês, então ele ordenou que seu povo jogasse no rio Nilo todos os bebês meninos israelitas.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Uma das mulheres israelitas deu à luz um menino e escondeu o bebê enquanto pôde.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já não conseguiam mais esconder o bebê, e para que não o matassem, os seus pais o colocaram em uma cesta que puseram para flutuar entre as plantas nas margens do rio Nilo. A irmã mais velha do bebê ficou observando para ver o que aconteceria com ele.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Uma filha de Faraó encontrou a cesta, viu o bebê dentro dela e resolveu criá-lo como seu próprio filho. Ela contratou uma mulher israelita para cuidar dele, sem saber que essa mulher era a verdadeira mãe do bebê. Depois que o bebê cresceu e não precisava mais do leite materno, sua mãe o devolveu para a filha do Faraó que o chamou de Moisés.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quando Moisés já era adulto, viu um egípcio surrando um escravo israelita. Moisés tentou salvar seu companheiro israelita.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Moisés achou que ninguém estava vendo, matou o egípcio e enterrou o corpo. Mas alguém viu o que Moisés fez.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Faraó descobriu o que Moisés havia feito, ele tentou matá-lo. Moisés fugiu do Egito para o deserto, onde estaria seguro dos soldados de Faraó.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Longe do Egito, Moisés tornou-se um pastor no deserto. Ele se casou com uma mulher daquele lugar e teve dois filhos com ela.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enquanto Moisés cuidava de suas ovelhas, ele viu um arbusto que estava em chamas, mas o arbusto não se queimava. Moisés caminhou na direção do arbusto para ver o que acontecia, aproximou-se e ouviu a voz de Deus dizer: “Moisés, tire seus sapatos porque o lugar onde você está pisando é santo”.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lhe disse: “Eu tenho visto o sofrimento do meu povo. Eu vou lhe enviar a Faraó, para que você tire os israelitas da escravidão no Egito. Vou lhes dar a terra de Canaã, a terra que prometi a Abraão, Isaque e Jacó”.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Moisés perguntou: “E se as pessoas quiserem saber quem me enviou, o que devo dizer?” Deus respondeu: “EU SOU O QUE SOU. Diga-lhes: ‘O EU SOU me enviou a vocês’. Também diga a eles que ‘Eu sou Jeová, o SENHOR, o Deus de seus antepassados Abraão, Isaque e Jacó’. Este é o meu nome para sempre”.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Moisés estava com medo e não queria ir até Faraó porque não conseguiria falar bem; então Deus enviou o irmão de Moisés, Arão, junto com ele para ajudá-lo. E Deus avisou a Moisés e a Arão que Faraó seria teimoso.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Biblia de: Êxodo 1–4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