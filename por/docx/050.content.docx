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50. A volta de Jesus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Por quase 2.000 anos, mais e mais pessoas ao redor do mundo têm ouvido as boas novas sobre Jesus o Messias. A Igreja está crescendo. Jesus prometeu que Ele voltará nos finais dos tempos. Embora Ele ainda não tenha voltado, Ele cumprirá sua promessa.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esperamos Jesus voltar, Deus quer que vivamos de maneira santa e que o honremos. Ele também quer que falemos aos outros sobre o seu Reino. Quando Jesus estava na Terra disse: "Meus discípulos irão pregar as boas notícias sobre o Reino de Deus às pessoas em todo o mundo, e então o fim virá".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Muitos povos ainda não haviam escutado sobre Jesus. Antes de voltar para o céu, Jesus pediu aos cristãos para anunciar as boas notícias às pessoas que ainda não O conheciam. Ele disse: "Vão e façam discípulos em todos os povos!" e, "Os campos estão maduros para a colheita!".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também disse: "Um servo não é maior do que seu senhor. Assim como as autoridades deste mundo me odiaram, eles torturarão e matarão vocês por minha causa. Apesar de neste mundo vocês sofrerem, não desanimem porque Eu venci Satanás, aquele que governa este mundo. Se vocês permanecerem fiéis até o fim, então Deus os salvará!".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contou aos discípulos uma história para explicar o que acontecerá às pessoas quando o mundo acabar. Ele disse: "Um homem plantou sementes boas no seu campo. Enquanto ele dormia, veio o inimigo e plantou ervas venenosas no meio do trigo, e então foi embora".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"Quando as plantas brotaram, os servos do senhor disseram: 'Mestre, o senhor plantou boas sementes nesse campo. Então por que há ervas venenosas nele?' O senhor respondeu: 'Um inimigo deve tê-las plantado'".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"Os servos perguntaram ao seu senhor: 'Devemos tirar as ervas venenosas?' O senhor disse: 'Não. Se fizerem isso, vocês tirarão parte do trigo junto com elas. Esperem até a colheita e então juntem as ervas venenosas em pilhas para serem queimadas, mas tragam o trigo para o meu celeiro'".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entenderam o significado da história, então pediram a Jesus para explicar. Jesus disse: "O homem que plantou a boa semente representa o Messias. O campo representa o mundo. As boas sementes representam as pessoas que viverão no Reino de Deus".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"As ervas venenosas representam aqueles que pertencem ao maligno. O inimigo que plantou as ervas venenosas representa o diabo. A colheita representa o fim do mundo, e os trabalhadores da colheita representam os anjos de Deus".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"Quando o mundo acabar, os anjos reunirão todas as pessoas que pertencem ao diabo e elas serão jogadas em um fogo ardente, onde chorarão e rangerão seus dentes em terrível sofrimento. Mas os justos irão brilhar como o sol no Reino de Deus Seu Pai".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também disse que retornará à Terra antes de tudo acabar. Ele voltará da mesma maneira que Ele saiu, quer dizer, Ele terá um corpo físico e virá sobre as nuvens. Quando Jesus voltar, todos os cristãos que morreram irão ressuscitar dos mortos para encontrá-Lo nas nuvens.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os Cristãos que estiverem vivos subirão aos céus para se juntarem aos outros cristãos que ressuscitaram dos mortos. Todos estarão com Jesus ali.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que dará uma coroa a todo aquele que confiar Nele. Eles viverão e reinarão com Deus em perfeita paz para sempre.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Deus irá julgar todos aqueles que não confiaram em Jesus. Ele serão lançados no inferno, onde eles chorarão e rangerão seus dentes em angústia para sempre. Um fogo que nunca se apaga os queimará constantemente e vermes os comerão sempre.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Jesus voltar, Ele destruirá completamente Satanás e seu reino. Ele jogará Satanás no inferno onde ele queimará para sempre, juntamente com aqueles que escolheram segui-lo ao invés de obedecerem a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Porque Adão e Eva desobedeceram a Deus e trouxeram o pecado a este mundo, Deus o amaldiçoou e decidiu destruí-lo. Mas um dia Deus criará um novo Céu e uma nova Terra que serão perfeitos.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e seu povo viverão na nova Terra, e Ele reinará sobre tudo o que existe para sempre. Ele enxugará toda lágrima e não haverá mais sofrimento, tristeza, choro, mal, dor, ou pecado. Jesus governará Seu Reino com paz e justiça, e estará com Seu povo para sempre.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24.14; 28.18; João 15.20,16.33; Apocalipse 2.10; Mateus 13.24–30,36–42; 1 Tessalonicenses 4.13–5.11; Tiago 1.12; Mateus 22.13; Apocalipse 20.10, 21.1–22.21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