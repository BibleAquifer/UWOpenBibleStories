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Open Bible Stories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4. O pacto de Deus com Abrão</w:t>
      </w:r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Muitos anos após o dilúvio, a população do mundo aumentou bastante, existiam muitas pessoas no mundo e elas falavam a mesma língua. Ao invés de se espalharem para encher a terra como Deus havia orientado, elas se ajuntaram e construíram uma cidade.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As pessoas nessa cidade eram muito orgulhosas e não se importavam com o que Deus dizia. Elas começaram até a construir uma torre muito alta para alcançar o céu. Deus viu que se elas continuassem trabalhando juntas para fazerem o mal, elas poderiam praticar muitos pecados.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Então Deus mudou a língua delas em muitas línguas diferentes e espalhou as pessoas por todo o mundo. A cidade que começaram a construir foi chamada de Babel, que significa “sons confundidos”.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Centenas de anos mais tarde, Deus falou com um homem chamado Abrão. Deus lhe disse: “Deixe o seu país e a sua família e vá para a terra que Eu te mostrarei. Eu te abençoarei e farei de você uma grande nação. Eu farei que o seu nome seja famoso. Abençoarei aqueles que te abençoarem e amaldiçoarei aqueles que te amaldiçoarem. Todas as famílias da terra serão abençoadas por sua causa”.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Então Abrão obedeceu a Deus: Ele levou sua esposa, Sarai, com todos os seus servos e tudo o que tinha para a terra que Deus lhe mostrou, a terra de Canaã.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Quando Abrão chegou a Canaã, Deus disse: “Olhe tudo ao seu redor. Eu darei a você e aos seus descendentes toda esta terra que você vê. Ela será sua herança”. Assim, Abrão viveu naquela terra.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Um dia Abrão se encontrou com Melquisedeque, o sacerdote do Deus Altíssimo. Melquisedeque abençoou a Abrão e disse: “Que o Deus Altíssimo, Dono dos céus e da terra, abençoe a Abrão”. Assim Abrão deu a Melquisedeque a décima parte de tudo o quanto tinha.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Muitos anos se passaram, mas Abrão e Sarai ainda não tinham filhos. Deus falou novamente a Abrão prometendo que ele teria um filho e muitos descendentes como as estrelas no céu. Abrão acreditou na promessa de Deus. Deus declarou que Abrão era um homem justo e fiel porque ele acreditou na promessa de Deus.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Então Deus fez este pacto com Abrão que ainda não tinha filhos. Um pacto é um acordo entre duas pessoas ou grupos. Deus disse: “Eu lhe darei um filho, gerado por você, e darei a terra de Canaã aos seus descendentes”.</w:t>
      </w:r>
    </w:p>
    <w:p>
      <w:pPr/>
      <w:r>
        <w:rPr>
          <w:lang w:val="pt_PT" w:bidi="pt_PT"/>
        </w:rPr>
      </w:r>
      <w:r>
        <w:rPr>
          <w:i/>
          <w:lang w:val="pt_PT" w:bidi="pt_PT"/>
        </w:rPr>
        <w:t>Uma história da Bíblia: Gênesis 11–15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