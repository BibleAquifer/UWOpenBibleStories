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unfoldingWord® Open Bible Stories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unfoldingWord® Open Bible Stories</w:t>
      </w:r>
      <w:r>
        <w:rPr>
          <w:lang w:val="pt_PT" w:bidi="pt_PT"/>
        </w:rPr>
        <w:t xml:space="preserve"> © 2022 unfoldingWord. Released under CC BY-SA 4.0 license. </w:t>
      </w:r>
      <w:r>
        <w:rPr>
          <w:lang w:val="pt_PT" w:bidi="pt_PT"/>
        </w:rPr>
        <w:t>unfoldingWord® Open Bible Stories</w:t>
      </w:r>
      <w:r>
        <w:rPr>
          <w:lang w:val="pt_PT" w:bidi="pt_PT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pt_PT" w:bidi="pt_PT"/>
        </w:rPr>
        <w:t>unfoldingWord® Open Bible Stories</w:t>
      </w:r>
      <w:r>
        <w:rPr>
          <w:lang w:val="pt_PT" w:bidi="pt_PT"/>
        </w:rPr>
        <w:t xml:space="preserve"> © 2022 unfoldingWord. Released under CC BY-SA 4.0 license by Mission Mutual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10. As dez pragas</w:t>
      </w:r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Moisés e Arão foram até Faraó e lhe disseram: “O Deus de Israel manda dizer a você: ‘Deixe o Meu povo ir’”. Faraó não deu atenção ao que eles disseram, continuou proibindo a saída e obrigou o povo a trabalhar ainda mais!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Como Faraó se recusava a deixar o povo de Israel sair, Deus enviou dez pragas terríveis ao Egito. Através dessas pragas, Deus mostrou a Faraó que Ele, Deus, era mais poderoso do que Faraó e todos os falsos deuses do Egito.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Deus transformou as águas do rio Nilo em sangue. Mesmo assim, Faraó não deixou os israelitas partirem.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Deus enviou rãs por todo o Egito. Faraó implorou a Moisés que matasse as rãs. Mas depois que todas as rãs morreram, Faraó endureceu o seu coração de novo e não deixou os israelitas partirem.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Então, Deus enviou a praga de piolhos e depois a praga de moscas. Faraó chamou Moisés e Arão e falou que se eles acabassem com as pragas, poderiam ir embora do Egito. Moisés orou, Deus removeu as pragas do Egito, mas Faraó continuou endurecendo o seu coração e não deixou o povo de Israel partir.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Depois, Deus enviou uma doença que matou todos os animais dos egípcios e, mesmo assim, Faraó não deixava o povo de Israel partir.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Então, Deus disse a Moisés para que jogasse cinzas ao ar, na frente de Faraó. Assim que ele jogou as cinzas, apareceram feridas dolorosas nos egípcios. Mas nenhum israelita ficou doente. Deus endureceu o coração de Faraó para não deixar os israelitas partirem.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Depois disso, Deus enviou uma chuva de pedras sobre o Egito para destruir as plantações e matar todos aqueles que estivessem fora de casa. Faraó chamou Moisés e Arão e disse a eles: “Eu pequei. Vocês podem ir”. Então Moisés orou e a chuva de pedras parou de cair.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Mas Faraó pecou novamente, endureceu o seu coração e não deixou os israelitas partirem.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Então Deus enviou a praga de gafanhotos sobre o Egito para comer o resto das colheitas que a chuva de pedras não havia destruído.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Depois, Deus enviou uma escuridão que durou três dias. Estava tão escuro que os egípcios não podiam sair de casa. Mas havia luz onde os israelitas viviam.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Mesmo após essas nove pragas, Faraó não deixou os israelitas partirem. Como Faraó continuava pecando, Deus planejou enviar a última praga que faria Faraó mudar de ideia.</w:t>
      </w:r>
    </w:p>
    <w:p>
      <w:pPr/>
      <w:r>
        <w:rPr>
          <w:lang w:val="pt_PT" w:bidi="pt_PT"/>
        </w:rPr>
      </w:r>
      <w:r>
        <w:rPr>
          <w:i/>
          <w:lang w:val="pt_PT" w:bidi="pt_PT"/>
        </w:rPr>
        <w:t>Uma história da Bíblia de: Êxodo 5–10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Relationship Id="rId24" Type="http://schemas.openxmlformats.org/officeDocument/2006/relationships/image" Target="media/image12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