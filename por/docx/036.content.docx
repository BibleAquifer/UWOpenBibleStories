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36. A transfiguração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Jesus levou três dos Seus discípulos, Pedro, Tiago e João para estarem a sós com Ele. (Este João não era o mesmo que batizou Jesus.) Eles subiram um monte para orar.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Jesus orava, Seu rosto ficou brilhante como o sol e Suas vestes ficaram tão brancas como nunca vistas antes.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 repente, apareceram Moisés e o profeta Elias, homens que haviam vivido na terra centenas de anos antes de Jesus e os discípulos. Eles conversaram com Jesus sobre a Sua morte, que aconteceria em breve, na cidade de Jerusalém.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Moisés e Elias conversavam com Jesus, Pedro disse a Ele: “Como é bom estarmos aqui. Vamos fazer três abrigos: um para o Senhor, outro para Moisés e outro para Elias". Pedro não sabia o que estava dizendo.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Pedro ainda falava quando uma nuvem brilhante desceu e os envolveu. Uma voz veio da nuvem dizendo: “Este é o meu Filho, que eu amo. Ele me agrada. Ouçam o que Ele diz". Os três discípulos ficaram aterrorizados e caíram no chão.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Jesus tocou neles e disse: “Não tenham medo. Levantem-se!”. Quando os discípulos levantaram e olharam em volta, somente Jesus ainda estava ali.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Durante a descida do monte, Jesus disse aos três discípulos: “Vocês ainda não devem contar a ninguém o que aconteceu aqui. Em breve morrerei e depois ressuscitarei. Só então vocês devem falar aos outros sobre o que aconteceu".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17.1–9; Marcos 9.2–8; Lucas 9.28–36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