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6. A providência de Deus para Isaque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Abraão estava muito velho e seu filho Isaque já era homem, Abraão enviou um de seus servos de volta à terra de seus parentes para procurar uma esposa para Isaque.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Depois de uma viagem muito longa à terra dos parentes de Abraão, Deus guiou o servo de Abraão até Rebeca, que era neta do irmão de Abraão.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Rebeca concordou em deixar sua família e voltar com o servo de Abraão para se casar com Isaque. Assim que ela chegou, eles se casaram.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Depois de muito tempo, Abraão morreu e todas as promessas do pacto que Deus havia feito com ele e seus descendentes foram passadas a Isaque. Deus havia prometido a Abraão que não seria possível contar sua descendência de tão numerosa, mas Rebeca, a esposa de Isaque, não podia ter filhos.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Então, Isaque orou por Rebeca e Deus permitiu que ela engravidasse de gêmeos. Os dois bebês lutavam um contra o outro, enquanto ainda estavam no ventre da mãe, e Rebeca perguntou a Deus o que estava acontecendo.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 respondeu a ela: “Duas nações virão dos dois filhos que estão no seu ventre. Eles lutarão um contra o outro e o filho mais velho servirá ao mais novo”.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filhos de Rebeca nasceram: o filho mais velho, Esaú, era vermelho e peludo. O filho mais novo, Jacó, saiu segurando o calcanhar de Esaú.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Bíblia: Gênesis 24; 25.26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