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unfoldingWord® Open Bible Stories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license.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29. Stori Bilong Wokman Nogut</w:t>
      </w:r>
      <w:r>
        <w:rPr>
          <w:lang w:val="png_PG" w:bidi="png_PG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Wanpela de Pita i askim Jisas olsem, “Bikpela, hamas taim bai mi mas lusim sin bilong brata bilong mi taim em i mekim sin long mi? Ating bai mi lusim sin bilong em 7-pela taim a?” Na Jisas i tok, “I no 7-pela taim, Nogat, 70 taim 7-pela taim!” Em i olsem yumi mas lusim sin bilong arapela olgeta taim. Na Jisas i mekim dispela stori.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Jisas i tok, “Kindom bilong God i wankain olsem wanpela king i laik stretim ol dinau wantaim ol wokman bilong em. Wanpela wokman i kisim bikpela dinau inap long ol pe bilong 200,000 yia.”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“King i tok, ’Dispela wokman i no bin bekim dinau bilong em, olsem na salim dispela man wantaim ol meri pikinini bilong em olsem wokboi nating long bekim dinau bilong em.”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“Dispela wokman i pundaun na brukim skru long pes bilong King na i tok,”O bikman inap yu sori long mi na tok isi long mi, na bai mi ken bekim olgeta mani mi bin kisim long yu. “Na King i sori long wokman na em i rausim olgeta dinau bilong em na larim em i go.”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“Tasol taim wokman i lusim King na i go ausait, em i bungim wanpela wanwok bilong em husat i gat dinau long em inap long pe bilong 4-pela mun. Na em i holim pasim wanwok bilong em na i tok, ’Bekim bek mani yu bin dinau long mi.”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“Na wanwok bilong em i brukim skru long em na tok, ‘Inap yu isi na givim taim long mi na bai mi bekim olgeta mani bilong yu mi bin kisim.’ Tasol nogat, wokman i tromoi wanwok bilong em i go long kalabus inap em i ken bekim olgeta dinau.”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“Ol arapela wanwok i lukim samting i bin kamap na ol i bel hevi tru. Na ol i go long king na stori long olgeta samting i bin kamap.”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“Na King i singautim dispela wokman i kam na em i tok, ‘Yu wokman nogut, yu askim mi long marimari long dinau bilong yu. Yu inap long mekim wankain pasin long wanwok bilong yu.’ King i belhat nogut tru olsem na em i tromoi dispela wokman nogut i go long kalabus, inap em i ken bekim olgeta dinau bilong em.”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 Jisas i tok, “Wankain pasin bai Papa bilong mi long heven bai mekim long yupela wanwan sapos yupela i no lusim sin bilong ol brata bilong yupela long bel bilong yupela.”</w:t>
      </w:r>
    </w:p>
    <w:p>
      <w:pPr/>
      <w:r>
        <w:rPr>
          <w:lang w:val="png_PG" w:bidi="png_PG"/>
        </w:rPr>
      </w:r>
      <w:r>
        <w:rPr>
          <w:i/>
          <w:lang w:val="png_PG" w:bidi="png_PG"/>
        </w:rPr>
        <w:t>Baibel Stori i Kam Long: Matyu 18:21–35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