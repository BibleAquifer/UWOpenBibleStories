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49. Nupela Kontrak Bilong God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ensel em i tokim wanpela meri i no bin slip wantaim man yet, nem bilong dispela meri em Maria. Ensel i tokim em olsem, em bai i karim wanpela pikinini man bilong God na bai i kolim nem bilong em Jisas. Maria i no bin slip yet wantaim wanpela man em i karim wanpela pikinini man. Olsem na Jisas em God na Man.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wokim ol kainkain mirakel long soim olsem em yet em i God. Em i wokabaut antap long solwara, em i tok na win, ren na solwara i harim tok bilong em na i stap isi. Em i oraitim ol planti sik manmeri na rausim spirit nogut na kirapim bek daiman. Na tanim 5-pela bret na tupela liklik pis na 5,ooo manmeri i kaikai na pulap.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em i nambawan tisa na em i save toktok wantaim namba na strong, bilong wanem em i Pikinini bilong God. Em i skulim yumi long laikim arapela manmeri olsem yumi laikim yumi yet.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skulim yumi tu long laikim God moa long ol arapela samting na tu olsem mani na kago.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tok, Kingdom bilong God i dia tumas long olgeta samting bilong dispela graun. Nambawan samting long laip bilong yumi, yumi mas i stap insait long Kingdom bilong God. Long i go insait long Kingdom bilong God yumi mas tanim bel na tok nogat long sin.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skulim yumi olsem, sampela manmeri bai i kisim Jisas na i stap laip, tasol planti bai i lus. Jisas i tok sampela manmeri bai i harim tok na kamap olsem gutpela graun. Ol i harim tok bilong God na em i kisim bek ol. Arapela manmeri ol i olsem strongpela graun long rot, we sid kaikai em i tok bilong God. Ol manmeri i harim tok tasol, ol i no bilip olsem na ol i no karim gutpela kaikai. Ol i harim tasol ol i sakim tok bilong Jisas na ol i no inap i go insait long Kingdom bilong God.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skulim yumi olsem God i save laikim tumas ol sin manmeri. Em i laik lusim sin bilong ol na mekim ol i kamap pikinini bilong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tokim yumi tu olsem God i no laikim sin. Taim Adam wantaim Iv tupela i mekim sin, dispela hevi em i go long olgeta ol lain tumbuna bilong tupela. Long dispela pasin tasol, yumi olgeta manmeri bilong graun i mekim sin na i stap longwe long God. Olsem na yumi olgeta manmeri i kamap birua bilong God.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God i laikim tumas olgeta manmeri bilong graun na i givim wanpela pikinini man long yumi olsem na husat i bilip long Jisas, ol bai i no inap kisim bagarap long sin, tasol ol bai i stap oltaim oltaim wantaim God.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Bikos long sin, graun i gat asua na yumi mas dai. God inap long belhat long yumi, tasol em i kapsaitim olgeta belhat bilong em antap long Jisas na i no long yumi. Taim Jisas i dai antap long diwai kros, em i dai long sin bilong yumi.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no bin mekim sin, tasol em yet i laik ol bai mekim nogut long em na i dai olsem trupela na stretpela ofa long rausim sin bilong yumi na sin bilong olgeta manmeri bilong dispela graun. Bikos long Jisas i ofaim em yet, God i ken marimari long olgeta sin na olgeta kainkain bikpela sin nogut tru.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Gutpela wok bilong yumi i no inap mekim gut long yumi. I no gat wanpela samting yumi bai i mekim long kisim bel isi bilong God. Jisas tasol i ken wasim na rausim olgeta sin bilong yumi. Olsem na yumi mas bilip olsem Jisas tasol em i pikinini bilong God, em i dai long diwai kros na God yet i kirapim em long i dai na nau em i stap laip.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bai i kisim bek olgeta manmeri husat i bilip long Jisas na kisim em olsem Bikpela bilong ol. Tasol em bai i no inap marimari long kisim bek ol manmeri husat i no bilip long em. Em i no wari sapos yu gat mani o yu rabis manmeri. God i laikim yumi na i laik bai yumi bilip long Jisas olsem na em bai i stap klostu tru long yumi na helpim yumi long i stap poroman wantaim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em i askim yumi long bilip long em na kisim baptais. Em i tru, yumi bilip Jisas em i Mesaia na Pikinini man bilong God? Yumi tu i bilip olsem yumi sin manmeri na God i ken belhat long yumi na mekim save long yumi? Yumi bilip tu olsem Jisas em i dai long diwai kros long rausim olgeta sin bilong yumi?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Sapos yumi bilip long Jisas na wanem samting em i bin mekim long yumi, yumi tu yumi Kristen! God i kisim bek yumi long kingdom bilong Satan na tudak bilong Satan na putim yumi long Kingdom bilong lait. God i bin rausim olgeta olpela pasin nogut bilong sin, na givim yumi nupela na stretpela rot long yumi long mekim samting.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Sapos yumi stap olsem Kristen, God em i marimari long yumi na i rausim sin bilong yumi, bikos long wanem samting Jisas i mekim. Nau Jisas i kisim bek yumi olsem wanpela pren bilong em na yumi no birua bilong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Sapos yumi kamap pren bilong God na wokman bilong Bikpela Jisas, yumi mas harim na bihainim tok bilong Jisas na tu samting em i bin skulim yumi long en. Em i tru olsem yumi Kristen, tasol traim bai kam long yumi long mekim sin. Tasol God em i gutpela na tok olsem, sapos yumi tokaut long olgeta sin bilong yumi em bai marimari long yumi. Em bai givim yumi strong long daunim sin.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tokim yumi long prea na stadi long tok bilong em, long prea wantaim ol arapela Kristen manmeri na lotu long God, na tokim ol long gutpela samting God i bin mekim long yumi. Olgeta dispela samting bai i helpim yumi pas tru wantaim Jisas.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Rom 3:21–26,5:1–11; Jon 3:16; Mak 16:16; Kolosi 1:13–14; 2 Korin 5:17–21; 1 Jon 1:5–10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