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30. Jisus I Givim Kaikai Long 5000 Manmeri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i salim ol aposel bilong em i go autim tok na skulim ol manmeri long olgeta ples. Taim ol i kam bek long ples Jisas i stap long en, ol i tokim em long wanem samting ol i bin mekim. Na Jisas i tokim ol long i go wantaim em long hapsait bilong raunwara long ples i nogat nois, na malolo liklik taim. Olsem na ol i kalap long bot na i go long hapsait bilong raunwara.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Tasol planti manmeri i lukim Jisas wantaim ol disaipel bilong em i stap long bot. Ol dispela manmeri i ran arere long raunwara na i go long hapsait paslain long ol. Na taim Jisas na ol disaipel i go kamap, planti lain manmeri i stap pinis na wetim 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Namba bilong ol dispela man em 5,000. Ol i no kaunim meri na pikinini. Jisas i sori tumas long ol manmeri. Em i lukim ol dispela manmeri i olsem sipsip i nogat wasman. Olsem na em skulim ol na oraitim ol sik manmeri i stap wantaim 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apinun ol disaipel i tokim Jisas, “Em i apinun pinis na i nogat ol ples i stap klostu. Salim ol manmeri i go bai ol i ken painim sampela kaikai long kaikai.”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Tasol Jisas i tokim ol disaipel, “Yupela givim kaikai long ol long kaikai.” Na ol i bekim tok olsem, “Bai mipela i mekim olsem wanem? Mipela i gat 5-pela bret na 2-pela liklik pis tasol.”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Jisas i tokim ol disaipel bilong em long tokim ol manmeri long sindaun long gras inap olsem 50 man long wanwan grup.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Jisas i kisim 5-pela bret na 2-pela pis, na em i lukluk i go antap long heven na tok tenkyu long God.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em i brukim bret na pis i go liklik. Na em i givim long ol disaipel bilong em long givim ol manmeri. Ol disaipel i givim ol tasol em i no pinis! Olgeta manmeri i kaikai na pulap.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i kaikai pinis na bihain ol disaipel i bungim ol hap kaikai na pulimapim long 12-pela basket. Olgeta dispela kaikai i kamap long 5-pela bret na 2-pela pis.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Matyu 14:13–21; Mak.6:31–44; Luk 9:10–17; Jon 6:5–15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