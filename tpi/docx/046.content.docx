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unfoldingWord® Open Bible Stories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license.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46. Pol i Kamap Kristen</w:t>
      </w:r>
      <w:r>
        <w:rPr>
          <w:lang w:val="png_PG" w:bidi="png_PG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Sol em i yanpela man husat i bin lukautim ol saket bilong ol man husat i bin tromoi ston long Stiven. Em i no bilip man olsem na em i bin kilim ol lain husat i bilip long Jisas. Em i save i go long wanwan haus insait long Jerusalem na holim ol manmeri, na kalabusim ol. Hetpris i givim tok orait long Sol long i go long Damaskus na kisim ol Kristen i kam long Jerusalem.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em i go long Damaskus, long rot bikpela lait i sut antap long em na Sol i pundaun long graun, na em i harim wanpela man i tok, “Sol! Sol! Bilong wanem yu wok long bagarapim mi!” Na Sol i bekim tok, “Bikman, yu husat?” Na Jisas i tok, “Mi Jisas yu wok long bagarapim mi!”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Sol i kirap, em i no inap long lukim wanpela samting. Ol lain bilong em i kisim em na ol i go long Damaskas. Sol i no kaikai na dring wara inap long 3-pela de.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Insait long Damaskus wanpela disaipel i stap. Nem bilong em Ananaias. God i tokim em olsem “Go long haus Sol i stap long en, na putim han bilong yu antap long em, na ai bilong em bai i op. Tasol Ananaias i tok,”Bikman, mi harim tok olsem dispela man em i save bagarapim ol bilip manmeri." Na God i bekim tok bilong em na i tok, “Go!, Mi makim dispela man long em bai autim nem bilong mi long ol manmeri bilong Israel na ol manmeri bilong narapela hap. Em bai kisim planti hevi long nem bilong mi.”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Olsem na Ananaias i go long Sol na putim han bilong em antap long Sol na i tokim em olsem, “Dispela man Jisas, yu bin bungim em long rot, em i salim mi i kam long yu, long ai bilong yu bai op gen na yu bai pulap long Holi Spirit.” Na kwiktaim Sol i lukluk gen na Ananaias i baptaisim em. Na Sol i kaikai na kisim bek strong bilong 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Kwiktaim tru, Sol em i stat long autim tok long ol Israel long Damaskus, em i tok olsem, “Jisas em i Pikinini bilong God!” Ol Israel i kirap nogut tru olsem dispela man husat i bin traim long bagarapim ol bilip manmeri, em tu nau i bilip long Jisas! Sol em i toktok long ol Israel olsem Jisas em i Mesaia.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Sampela taim bihain, ol Israel i pasim tok long kilim Sol. Ol i salim sampela lain bilong ol long i go was long dua bilong taun long kilim em. Tasol Sol i save pinis long tingting bilong ol, olsem na ol lain bilong em i helpim em na em i ranawe long ol. Wanpela nait ol i putim em insait long basket na salim em i go ausait long banis bilong taun. Ol i pasim rop long basket na skelim isi isi i go daun long graun na bihain em i ranawe i go long Dasmaskus na autim gutnius bilong Jisas.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Sol i go long Jerusalem long bungim ol disaipel, tasol ol disaipel i pret long em. Nau wanpela bilip man, nem bilong em Banabas em i kisim Sol i go long ol aposel, na tokim ol olsem, Sol em i autim gutnius long Damaskus strong tru. Bihain long dispela ol aposel i kisim Sol.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Sampela bilip man i bin ranawe long ol hevi long Jerusalem na i go longwe tru, long wanpela taun nem bilong en Antiok na autim gutnius bilong Jisas long dispela hap. Planti manmeri bilong Antiok em ol i no lain Israel, tasol nambawan taim nau planti bilong ol i kamap bilip manmeri. Banabas na Sol i go long hap na skulim ol dispela nupela bilip manmeri moa yet long Jisas na strongim sios bilong ol tu. Em ol manmeri bilong Antiok tasol ol i bilip long Jisas na ol i givim nem bilong ol olsem “Kristen.”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Wanpela taim ol Kristen long Antiok i lusim kaikai na beten i stap na Holi Spirit i tokim ol olsem, “Makim Banabas na Sol long mekim wok mi bin singautim tupela long mekim.” Olsem na sios bilong Antiok i putim han bilong ol antap long tupela na beten long ol. Bihain long dispela, ol i salim tupela i go long autim gutnius bilong Jisas long planti hap. Banabas na Sol i go autim tok long planti manmeri na ol i bilip long Jisas.</w:t>
      </w:r>
    </w:p>
    <w:p>
      <w:pPr/>
      <w:r>
        <w:rPr>
          <w:lang w:val="png_PG" w:bidi="png_PG"/>
        </w:rPr>
      </w:r>
      <w:r>
        <w:rPr>
          <w:i/>
          <w:lang w:val="png_PG" w:bidi="png_PG"/>
        </w:rPr>
        <w:t>Baibel Stori i Kam Long: Aposol 8:3; 9:1–31; 11:19–26; 13:1–3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