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6. 上帝赐福以撒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当亚伯拉罕年纪老迈，以撒正当壮年时，亚伯拉罕派一位仆人到他所在的本族为他的儿子以撒娶一个妻子。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经过长途跋涉后，上帝把那仆人带到利百加那里，她是亚伯拉罕兄弟的孙女。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她同意离开家人和那仆人一同回去。她到了之后，以撒就娶了她。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很久以后，亚伯拉罕死了，上帝与他所立的盟约中的应许都归给以撒。上帝曾经许诺亚伯拉罕，让他的后裔极其繁多，但以撒的妻子利百加却不能生育。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以撒为利百加祈求，上帝应允他的祈求，利百加就怀了双胞胎，两个孩子在母腹中互相争斗。为此，利百加问上帝发生了什么事。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上帝对她说：“两国将会从你腹中的两个孩子身上出来，他们会相互争斗，而且大的要服侍小的。”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生产时，先出生的儿子身体发红、浑身有毛，他们给他取名叫以扫。后出生的儿子抓住以扫的脚跟，他们给他取名叫雅各。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本圣经故事来源：创世记24:1–25:26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