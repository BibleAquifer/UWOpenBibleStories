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4. 上帝与亚伯拉罕的盟约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洪水退后多年，地面又有了许多人，他们都说一样的语言。他们不听上帝要遍满全地的话，反倒聚集在一起要建造一座城。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他们很骄傲，不理会上帝的话，甚至要造一座高塔通达天庭。上帝看了认为，如果他们继续合作，可能会做更多邪恶的事情。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于是，上帝变乱他们的语言，又将他们分散到全地上。他们开始建造的那城叫作巴别，即“变乱”的意思。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数百年后，上帝对一个名叫亚伯兰的人说：“离开你的故乡和家族，往我指给你的地方去。我会祝福你，使你成为大国，叫你的名为大。为你祝福的，我必赐福给他；诅咒你的，我必诅咒他。地上的万族都要因你得福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亚伯兰遵行了。他将妻子撒莱和所有仆婢及他所有的一切都带往神所指示的地方——迦南地。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当亚伯兰到达迦南地后，上帝说：“你举目观看，凡你所看见的一切地，我都要赐给你和你的后裔。”之后，亚伯兰进入了那地。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一天，亚伯兰见到至高上帝的祭司麦基洗德。他祝福亚伯兰并说道：“愿天地的主、至高的神赐福给亚伯兰！” 亚伯兰就把他得的十分之一给麦基洗德。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很多年过去了，但是亚伯兰和他的妻子撒莱仍然没有儿子。上帝再次对亚伯兰说话并许诺，他会有一个儿子和如繁星般多的后裔。亚伯兰相信上帝的许诺，因此上帝称他为义。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之后，上帝与他立约（“约”是指双方的协议）。上帝说：“我会赐一个你本身所生的儿子，把迦南地赐给你的后裔。”但是亚伯兰仍然没有儿子。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本圣经故事来源：创世记11–15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