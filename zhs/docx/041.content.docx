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41. 上帝让耶稣从死里复活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耶稣被钉死十字架后，一些不信的犹太人首领对彼拉多说：“这个骗子耶稣曾说过要在三天后复活。这墓一定要看好，免得他的门徒偷走他的尸体说他从死里复活了。”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彼拉多说：“带一些士兵看守好坟墓。”于是他们把墓口用石头封住了，并派士兵在那看守，以确保没有人能偷走耶稣的身体。</w:t>
      </w:r>
    </w:p>
    <w:p>
      <w:pPr/>
      <w:r>
        <w:rPr>
          <w:lang w:val="zh_CN" w:bidi="zh_CN"/>
        </w:rPr>
      </w:r>
      <w:r>
        <w:rPr>
          <w:lang w:val="zh_CN" w:bidi="zh_CN"/>
        </w:rPr>
        <w:t>耶稣被埋葬的第二天是安息日。这一天不允许犹太人去那墓地。所以安息日之后的黎明时分，几个妇人来到耶稣的墓边，想用香料膏抹耶稣的身体。</w:t>
      </w:r>
    </w:p>
    <w:p>
      <w:pPr/>
      <w:r>
        <w:rPr>
          <w:lang w:val="zh_CN" w:bidi="zh_CN"/>
        </w:rPr>
      </w:r>
      <w:r>
        <w:rPr>
          <w:lang w:val="zh_CN" w:bidi="zh_CN"/>
        </w:rPr>
        <w:t>突然，地有大震动。一个天使从天上下来，犹如闪电一样明亮。他把墓口的石头滚开，坐在上面。看守坟墓的士兵吓坏了，跌倒在地上，就像死人一样。</w:t>
      </w:r>
    </w:p>
    <w:p>
      <w:pPr/>
      <w:r>
        <w:rPr>
          <w:lang w:val="zh_CN" w:bidi="zh_CN"/>
        </w:rPr>
      </w:r>
      <w:r>
        <w:rPr>
          <w:lang w:val="zh_CN" w:bidi="zh_CN"/>
        </w:rPr>
        <w:t>当这些妇人来到墓前，天使对她们说：“不要害怕，耶稣不在这里。他已经从死里复活了，正如他所说的那样。你们往这墓里看。”妇女们朝里面看了看，之前安放耶稣的地方已经不见他的尸身了。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然后天使对妇女们说：“你们去告诉耶稣的门徒，‘耶稣已从死里复活，并且在你们以先往加利利去了。’ ”</w:t>
      </w:r>
    </w:p>
    <w:p>
      <w:pPr/>
      <w:r>
        <w:rPr>
          <w:lang w:val="zh_CN" w:bidi="zh_CN"/>
        </w:rPr>
      </w:r>
      <w:r>
        <w:rPr>
          <w:lang w:val="zh_CN" w:bidi="zh_CN"/>
        </w:rPr>
        <w:t>妇女们又是害怕又是惊喜，她们跑去报给门徒这个好消息。</w:t>
      </w:r>
    </w:p>
    <w:p>
      <w:pPr/>
      <w:r>
        <w:rPr>
          <w:lang w:val="zh_CN" w:bidi="zh_CN"/>
        </w:rPr>
      </w:r>
      <w:r>
        <w:rPr>
          <w:lang w:val="zh_CN" w:bidi="zh_CN"/>
        </w:rPr>
        <w:t>妇女们在跑去告诉门徒好消息路上，耶稣向他们显现，她们就敬拜他。耶稣说：“不要害怕，去告诉我的门徒往加利利去，他们会在那里见到我。”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本圣经故事来源: 马太福音 27:62–28:15;马可福音16:1–11;路加福音24:1–12; 约翰福音 20:1–18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