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7. Dieu bénit Jacob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Jacob et Ésaü grandissaient. Jacob aimait rester à la maison, mais Ésaü aimait chasser. Rébecca aimait Jacob, mais Isaac aimait Ésaü.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Un jour, quand Ésaü est revenu de la chasse, il a eu très faim. Ésaü a dit à Jacob : « Donne-moi de cette nourriture que tu as préparée. » Jacob a répondu : « D’abord, promets-moi que tu me donneras tout ce que tu dois recevoir parce que tu es né le premier. » Alors, Ésaü a promis de donner à Jacob tout cela. Puis, Jacob lui a donné de la nourriture.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Isaac voulait donner sa bénédiction à Ésaü. Mais avant de le faire, Rébecca et Jacob l’ont trompé en faisant passer Jacob pour Ésaü. Isaac était vieux et ne voyait plus. Alors Jacob a mis les vêtements d’Ésaü et a mis des peaux de chèvre sur son cou et sur ses mains.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Jacob est venu voir Isaac et lui a dit : « Je suis Ésaü. Je suis venu pour recevoir ta bénédiction. » Quand Isaac a touché les poils de chèvre et sentit l’odeur des vêtements, il a cru que c’était Ésaü et l’a béni.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Ésaü haïssait Jacob parce que Jacob avait volé ses droits de fils aîné et aussi sa bénédiction. Alors, il a décidé de tuer Jacob après la mort de leur père.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Rébecca a entendu parler de l’intention d’Ésaü. Alors, Rébecca et Isaac ont envoyé Jacob très loin pour vivre avec ses proches parents.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Jacob est resté avec les parents de Rébecca plusieurs années. C’est là qu’il s’est marié. Il a eu douze fils et une fille. Dieu l’a rendu très riche.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Après vingt ans loin de son pays – loin de Canaan – Jacob y est retourné avec sa famille, ses serviteurs et tous ses troupeaux d’animaux.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Jacob avait très peur parce qu’il pensait encore qu’Ésaü voulait le tuer. Alors, il a envoyé à Ésaü de nombreux troupeaux d’animaux devant lui en cadeau. Les serviteurs qui amenaient les animaux ont dit à Ésaü : « Ton serviteur, Jacob, te donne ces animaux. Il vient bientôt.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Ésaü ne voulait plus faire de mal à Jacob. Au lieu de cela, il était très heureux de le revoir. Jacob a vécu en paix en Canaan. Plus tard, Isaac est mort, et Jacob et Ésaü l’ont enterré. Les promesses de l’Alliance que Dieu avait faite à Abraham sont passées d’Isaac à Jacob.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Cette histoire biblique est tirée de la Genèse, ch. 25:27–33:20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