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40. Jésus est crucifié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Après s’être moqués de Jésus, les soldats l’ont emmené pour le crucifier. Ils lui ont fait porter la croix sur laquelle il allait mourir.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Les soldats ont amené Jésus à un endroit appelé « le lieu du crâne » et ils ont cloué ses mains et ses pieds à la croix. Mais Jésus a dit : « Père, pardonne-leur, parce qu’ils ne savent pas ce qu’ils font. » Ils ont aussi mis une pancarte sur la croix au-dessus de sa tête. La pancarte disait : « Roi des Juifs ». C’est ce que Pilate leur avait dit d’écrire.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Ensuite, les soldats ont tiré au sort la tunique de Jésus. En faisant cela, ils ont accompli une prophétie qui disait : « Ils ont divisé mes vêtements parmi eux, et ont tiré au sort ma tunique.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Il y avait aussi deux brigands que les soldats ont crucifiés en même temps. Ils les ont mis de chaque côté de Jésus. L’un des malfaiteurs s’est moqué de Jésus, mais l’autre a dit : « Ne crains-tu pas que Dieu te punisse ? Nous sommes coupables d’avoir fait beaucoup de mauvaises choses, mais cet homme est innocent. » Puis il dit à Jésus : « Souviens-toi de moi quand tu seras roi dans ton royaume. » Jésus lui a répondu : « Aujourd’hui, tu seras avec moi au Paradis.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Les dirigeants juifs et d'autres personnes dans la foule se sont moqués de Jésus. Ils lui ont dit : « Si tu es le Fils de Dieu, descends de la croix et sauve-toi : alors nous te croirons.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Puis le ciel au-dessus de toute la région est devenu complètement noir, même au milieu de la journée. Il est devenu noir à midi et est resté noir pendant trois heures.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Jésus s’est écrié : « C’est fini, Père, je remets mon esprit entre tes mains. » Puis il a courbé sa tête et rendu son esprit. Quand il est mort, il y a eu un tremblement de terre. Le grand rideau qui séparait le peuple de la présence de Dieu dans le Temple a été déchiré en deux, du haut en bas.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Par sa mort, Jésus a ouvert un chemin pour que les hommes puissent venir à Dieu. Un soldat qui gardait Jésus et qui a vu tout ce qui s’était passé, a dit : « Certainement, cet homme était innocent, il était le Fils de Dieu.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Ensuite, deux dirigeants juifs, Joseph et Nicodème, qui croyaient que Jésus était le Messie, sont venus pour demander à Pilate le corps de Jésus. Ils ont enveloppé son corps dans une toile, l’ont mis dans une tombe taillée dans le roc et l’ont placé à l’intérieur. Alors, ils ont roulé une grande pierre devant la tombe pour en bloquer l’ouverture.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de : Matthieu 27:27–61; Marc 15:16–47; Luc 23:26–56; Jean 19:17–42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