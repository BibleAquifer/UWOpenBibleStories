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1. La Création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Voici comment Dieu a tout créé au commencement. Dieu a créé l’univers et tout ce qu’il contient en six jours. Quand il a créé la terre, elle était sans forme, vide et dans les ténèbres. L’Esprit de Dieu était là au-dessus des eaux.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Alors, Dieu a dit : « Que la lumière soit ! » et il y a eu de la lumière. Dieu a vu que la lumière était bonne et il l’a appelée « jour ». Il a séparé la lumière des ténèbres et il a appelé les ténèbres « nuit ». Dieu a créé la lumière au premier jour de la création.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Au deuxième jour, Dieu a dit : « Qu’il y ait une voûte entre les eaux. » Et il y a eu une voûte. Dieu a appelé cette voûte « ciel 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 troisième jour, Dieu a dit : « Que les eaux s’assemblent en un seul endroit et que la terre ferme apparaisse ». Il a appelé la terre ferme « terre » et les eaux « mers ». Et Dieu a vu que c’était bon.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Dieu a dit : « Que la terre produise toutes sortes d’arbres et de plantes ». Et c’est ce qui s’est passé. Dieu a vu que c’était bon.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 quatrième jour, Dieu a dit : « Qu’il y ait des lumières dans le ciel. Et le soleil, la lune et les étoiles sont apparus. Dieu les a créés pour éclairer la terre et marquer le jour et la nuit, les saisons et les années. Dieu a vu que c’était bon.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 cinquième jour, Dieu a dit : « Qu’il y ait des êtres vivants dans les eaux et des oiseaux dans le ciel ». C’est ainsi que Dieu a créé tout ce qui nage dans l’eau et tout ce qui vole dans le ciel. Dieu a vu que c’était bon et il les a bénis.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 sixième jour de la création, Dieu a dit : « Qu’il y ait toutes sortes d’animaux terrestres ! » Et cela s’est passé exactement comme Dieu l’a dit. Il y a fait les animaux domestiques, les reptiles, les insectes et les animaux sauvages. Dieu a vu que c’était bon.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Ensuite, Dieu a dit : « Faisons des êtres humains à notre image afin qu’ils nous ressemblent. Ils régneront sur la terre et sur tous les animaux.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Dieu a pris de la terre, a formé un homme et il l’a appelé Adam. Il a insufflé la vie à Adam. Et Dieu a planté un grand jardin. Il a mis Adam dans le jardin ; Adam devait prendre soin du jardin.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Au milieu du jardin, Dieu a planté deux arbres spéciaux : l’arbre de la vie et l’arbre de la connaissance du bien et du mal. Dieu a dit à Adam « tu peux manger de n’importe quel arbre du jardin, sauf de l’arbre de la connaissance du bien et du mal. Si tu manges de cet arbre tu vas mourir.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Ensuite Dieu a dit : « Il n’est pas bon pour l’homme d’être seul. » Mais parmi les animaux il n’y avait pas d’aide pour Adam.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Alors, Dieu a fait tomber Adam dans un profond sommeil. Ensuite, Dieu a pris une des côtes d’Adam et de cette côte il a fait une femme. Il l’a amenée vers Adam.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Quand Adam l’a vue, il a dit : « Enfin ! Celle-ci est comme moi ! On l’appellera “femme”, parce qu’elle est venue de l’homme. » C’est pourquoi un homme quitte son père et sa mère et s’attache à sa femme.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Dieu a fait l’homme et la femme à son image. Il les a bénis et leur a dit : « Ayez beaucoup d’enfants et de petits-enfants et remplissez la terre ! » Et Dieu a vu que tout ce qu’il avait fait était très bon. Tout cela s’est passé le sixième jour de la création.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 septième jour de la création, Dieu avait achevé son œuvre. Il a béni le septième jour et l’a sanctifié parce que ce jour-là il a cessé de créer. C’est ainsi que Dieu a créé l’univers et tout ce qu’il contient.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histoire biblique tirée de la Genèse, chapitres 1‒2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