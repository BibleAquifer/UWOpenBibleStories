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Open Bible Stories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22. La naissance de Jean</w:t>
      </w:r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Autrefois, Dieu parlait à ses prophètes afin qu’ils puissent parler à son peuple. Puis, quatre cents ans se sont écoulés au cours desquels Dieu ne parlait pas aux hommes. Après cela, Dieu a envoyé un ange à un prêtre nommé Zakarie. Zakarie et sa femme, Élisabeth, honoraient Dieu. Ils étaient très vieux et elle n’avait jamais eu d’enfants.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L’ange a dit à Zakarie : « Ta femme aura un fils que tu appelleras Jean. Dieu le remplira du Saint-Esprit et Jean préparera le peuple à recevoir le Messie ! » Zakarie a répondu : « Ma femme et moi sommes trop vieux pour avoir des enfants, comment puis-je savoir que tu me dis la vérité ?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L’ange a répondu à Zakarie : « Dieu m’a envoyé pour t’apporter cette bonne nouvelle. Mais, parce que tu ne m’as pas cru, tu ne pourras plus parler jusqu’à la naissance de l’enfant ». Immédiatement, Zakarie a été incapable de parler. Alors l’ange a quitté Zakarie. Après cela, Zakarie est rentré chez lui et sa femme est tombée enceinte.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Quand Élisabeth a été enceinte de six mois, le même ange est apparu soudainement à Marie, une parente d’Élisabeth. Marie était une vierge qui était fiancée à un homme nommé Joseph. L’ange lui a dit : « Tu deviendras enceinte et tu donneras naissance à un fils. Tu l’appelleras Jésus. Il sera le Fils du Dieu Très-Haut et il régnera pour toujours.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Marie a répondu : « Comment est-ce possible, puisque je suis vierge ? » L’ange a expliqué : « Le Saint-Esprit et la puissance de Dieu te visiteront. C’est pourquoi, le bébé sera saint et il sera le Fils de Dieu. » Marie a cru ce que l’ange a dit.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Peu après la visite de l’ange, Marie est allée rendre visite à Élisabeth. Dès que Marie l’a accueillie, le bébé d’Élisabeth a sursauté en elle. Les femmes se sont réjouies ensemble de ce que Dieu avait fait pour elles. Après avoir visité Élisabeth pendant trois mois, Marie est retournée à la maison.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Après cela, Élisabeth a donné naissance à un petit garçon. Zakarie et Élisabeth l’ont appelé Jean, comme l’ange l’avait ordonné. Alors Dieu a rendu à Zakarie la capacité de parler. Zakarie a dit : « Louez Dieu, car il n’a pas oublié de venir secourir son peuple ! Toi, mon fils, tu seras le prophète du Dieu Très-Haut. Tu diras aux gens comment ils peuvent recevoir le pardon pour leurs mauvaises actions ! »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Une histoire biblique tirée de : Luc 1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