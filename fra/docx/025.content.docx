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unfoldingWord® Open Bible Stories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unfoldingWord® Open Bible Stories</w:t>
      </w:r>
      <w:r>
        <w:rPr>
          <w:lang w:val="fr_FR" w:bidi="fr_FR"/>
        </w:rPr>
        <w:t xml:space="preserve"> © 2022 unfoldingWord. Released under CC BY-SA 4.0 license. </w:t>
      </w:r>
      <w:r>
        <w:rPr>
          <w:lang w:val="fr_FR" w:bidi="fr_FR"/>
        </w:rPr>
        <w:t>unfoldingWord® Open Bible Stories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fr_FR" w:bidi="fr_FR"/>
        </w:rPr>
        <w:t>unfoldingWord® Open Bible Stories</w:t>
      </w:r>
      <w:r>
        <w:rPr>
          <w:lang w:val="fr_FR" w:bidi="fr_FR"/>
        </w:rPr>
        <w:t xml:space="preserve"> © 2022 unfoldingWord.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25. Satan a tenté Jésus</w:t>
      </w:r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Tout de suite après le baptême de Jésus, le Saint-Esprit l’a conduit dans le désert. Jésus est resté là pendant quarante jours et quarante nuits. Durant cette période, il a jeûné. Alors Satan est venu vers Jésus et l’a tenté.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D’abord, Satan a dit à Jésus : « Si tu es le Fils de Dieu, transforme ces pierres en pain pour que tu puisses manger ! 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Mais Jésus a dit à Satan : « il est écrit dans la Parole de Dieu : “Les gens n’ont pas seulement besoin de pain pour vivre, mais ils ont besoin de tout ce que Dieu leur dit !” 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Alors Satan a amené Jésus au sommet du Temple. Il lui a dit : « Si tu es le Fils de Dieu, saute d’ici en bas, car il est écrit : “Dieu ordonnera à ses anges de te porter, afin que ton pied ne heurte pas une pierre” 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Mais Jésus n’a pas fait ce que Satan lui a demandé de faire. Au lieu de cela, il a dit : « Dieu a dit à chacun : “Ne tentez pas le Seigneur votre Dieu.” 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Alors Satan a montré à Jésus tous les royaumes du monde. Il lui a montré à quel point ils étaient puissants et riches. Il a dit à Jésus : « Je te donnerai tout cela si tu te prosternes et si tu m’adores. 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Jésus a répondu : « Va-t’en, Satan ! Dieu, dans sa parole, commande à son peuple ceci : “Adorez seulement le Seigneur votre Dieu. Honorez-le en tant que Dieu lui seul”. 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r>
        <w:rPr>
          <w:lang w:val="fr_FR" w:bidi="fr_FR"/>
        </w:rPr>
        <w:t>Jésus n’a pas cédé aux tentations de Satan, c’est pourquoi Satan l’a quitté. Alors des anges sont venus et ont pris soin de Jésus.</w:t>
      </w:r>
    </w:p>
    <w:p>
      <w:pPr/>
      <w:r>
        <w:rPr>
          <w:lang w:val="fr_FR" w:bidi="fr_FR"/>
        </w:rPr>
      </w:r>
      <w:r>
        <w:rPr>
          <w:i/>
          <w:lang w:val="fr_FR" w:bidi="fr_FR"/>
        </w:rPr>
        <w:t>Une histoire biblique tirée de : Matthieu 4:1–11 ; Marc 1:12–13 ; Luc 4:1–13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