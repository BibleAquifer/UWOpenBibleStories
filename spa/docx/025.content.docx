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Open Bible Stories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25. Satanás tienta a Jesús</w:t>
      </w:r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Inmediatamente después de que Jesús fue bautizado, el Espíritu Santo lo llevó al desierto. Jesús estuvo allí durante 40 días y 40 noches. Durante ese tiempo ayunó, y Satanás vino a Jesús y lo tentó a pecar.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Primero, Satanás le dijo a Jesús: “¡Si eres el Hijo de Dios, convierte estas piedras en pan para que puedas comer!”.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Pero Jesús le dijo a Satanás: “Está escrito en la palabra de Dios: ‘¡La gente no solo necesita pan para vivir, sino que necesitan todo lo que Dios les dice!’”.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Satanás llevó a Jesús al punto más alto del Templo. Le dijo: “Si eres el Hijo de Dios, salta al suelo, porque está escrito: ‘Dios ordenará a sus ángeles que te sostengan para que tu pie no se golpee con una piedra’”.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Pero Jesús no hizo lo que Satanás le pidió. En cambio, dijo: “Dios le dice a todos: ‘No pongan a prueba al Señor su Dios’”.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Satanás le mostró a Jesús todos los reinos del mundo. Le mostró lo poderosos que eran y lo ricos que eran. Le dijo a Jesús: “Te daré todo esto si te inclinas y me adoras”.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Jesús respondió: “¡Aléjate de mí, Satanás! En la palabra de Dios Él le ordena a su pueblo: ‘Adoren solo al Señor su Dios. Hónrenlo solo a Él como Dios’”.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Jesús no cedió a las tentaciones de Satanás, por lo que este lo dejó. Entonces vinieron los ángeles y cuidaron de Jesús.</w:t>
      </w:r>
    </w:p>
    <w:p>
      <w:pPr/>
      <w:r>
        <w:rPr>
          <w:lang w:val="es_ES" w:bidi="es_ES"/>
        </w:rPr>
      </w:r>
      <w:r>
        <w:rPr>
          <w:i/>
          <w:lang w:val="es_ES" w:bidi="es_ES"/>
        </w:rPr>
        <w:t>Una historia bíblica de: Mateo 4:1–11; Marcos 1:12–13; Lucas 4:1–13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