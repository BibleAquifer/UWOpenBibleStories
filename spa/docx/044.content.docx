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unfoldingWord® Open Bible Stories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unfoldingWord® Open Bible Stories</w:t>
      </w:r>
      <w:r>
        <w:rPr>
          <w:lang w:val="es_ES" w:bidi="es_ES"/>
        </w:rPr>
        <w:t xml:space="preserve"> © 2022 unfoldingWord. Released under CC BY-SA 4.0 license. </w:t>
      </w:r>
      <w:r>
        <w:rPr>
          <w:lang w:val="es_ES" w:bidi="es_ES"/>
        </w:rPr>
        <w:t>unfoldingWord® Open Bible Stories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s_ES" w:bidi="es_ES"/>
        </w:rPr>
        <w:t>unfoldingWord® Open Bible Stories</w:t>
      </w:r>
      <w:r>
        <w:rPr>
          <w:lang w:val="es_ES" w:bidi="es_ES"/>
        </w:rPr>
        <w:t xml:space="preserve"> © 2022 unfoldingWord.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44. Pedro y Juan curan a un mendigo</w:t>
      </w:r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Un día, Pedro y Juan fueron al Templo. Un hombre lisiado estaba sentado en la puerta, pidiendo dinero.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Pedro miró al cojo y le dijo: “No tengo dinero para darte. Pero te daré lo que tengo. En el nombre de Jesús, ¡levántate y camina!”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Inmediatamente, Dios sanó al cojo. Empezó a caminar, saltar y a alabar a Dios. La gente en el patio del Templo estaba asombrada.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Una multitud de personas acudió rápidamente a ver al hombre que había sido curado. Pedro les dijo: “Este hombre está bien, pero no se sorprendan de esto. No lo hemos curado con nuestro propio poder, ni porque honremos a Dios. Más bien, es Jesús quien ha curado a este hombre con su poder, porque nosotros creemos en Jesús”.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“Ustedes son los que le dijeron al gobernador romano que matara a Jesús. Ustedes mataron al que da la vida a todos. Pero Dios lo resucitó de entre los muertos. Ustedes no entendieron lo que hacían, pero cuando hicieron esas cosas, se cumplió lo que dijeron los profetas, que el Mesías sufriría y moriría. Dios hizo que pasara de esta manera. Así que ahora, arrepiéntanse y vuélvanse a Dios, para que Él limpie sus pecados”.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Cuando los líderes del Templo escucharon a Pedro y a Juan, estaban muy molestos. Así que los arrestaron y los metieron en la cárcel. Pero mucha gente creyó lo que decía Pedro. El número de hombres que creyeron en Jesús aumentó a alrededor de 5.000.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Al día siguiente, los líderes judíos llevaron a Pedro y a Juan ante el sumo sacerdote y los demás líderes religiosos. También llevaron al hombre que había estado lisiado. Preguntaron a Pedro y a Juan: “¿Con qué poder curaron a este lisiado?”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Pedro les respondió: “Este hombre que está ante ustedes ha sido curado por el poder de Jesús el Mesías. Ustedes crucificaron a Jesús, ¡pero Dios lo levantó! Ustedes lo rechazaron, ¡pero no hay otra forma de salvarse sino por el poder de Jesús!”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Los líderes se sorprendieron de que Pedro y Juan hablaran con tanta valentía. Vieron que estos eran hombres comunes y corrientes que no tenían educación. Pero luego recordaron que estos hombres habían estado con Jesús. Así que les dijeron: “Los castigaremos mucho si vuelven a dar mensajes a la gente sobre este hombre, Jesús”. Después de decir muchas cosas como esta, dejaron ir a Pedro y a Juan.</w:t>
      </w:r>
    </w:p>
    <w:p>
      <w:pPr/>
      <w:r>
        <w:rPr>
          <w:lang w:val="es_ES" w:bidi="es_ES"/>
        </w:rPr>
      </w:r>
      <w:r>
        <w:rPr>
          <w:i/>
          <w:lang w:val="es_ES" w:bidi="es_ES"/>
        </w:rPr>
        <w:t>Una historia bíblica de: Hechos 3:1–4:22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