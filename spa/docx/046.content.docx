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46. Saulo se convierte en cristiano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Había un hombre llamado Saulo que no creía en Jesús. Cuando era un joven, cuidó las vestiduras de los hombres que mataron a Esteban. Más tarde, persiguió a los creyentes. Iba de casa en casa en Jerusalén para arrestar tanto a hombres como a mujeres y ponerlos en prisión. Luego el sumo sacerdote le dio permiso a Saulo para ir a la ciudad de Damasco. Le dijo a Saulo que arrestara a los cristianos allí y que los llevara de vuelta a Jerusalén.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Saulo comenzó a viajar a Damasco. Justo antes de llegar a la ciudad, una luz brillante en el cielo lo rodeó, y él cayó al suelo. Saulo oyó que alguien decía: “¡Saulo! ¡Saulo! ¿Por qué me persigues?”. Saulo preguntó: “¿Quién eres, Maestro?”. Jesús le respondió: “Yo soy Jesús. ¡Tú me persigues!”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Saulo se levantó, no podía ver. Sus amigos tuvieron que llevarlo a Damasco. Saulo no comió ni bebió nada durante tres días.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Había un discípulo en Damasco que se llamaba Ananías. Dios le dijo: “Ve a la casa donde está Saulo. Pon tus manos sobre él para que pueda volver a ver”. Pero Ananías dijo: “Maestro, he oído como este hombre ha perseguido a los creyentes”. Dios le respondió: “¡Ve! Lo he elegido para que anuncie mi nombre a los judíos y a personas de otros pueblos. Sufrirá muchas cosas por mi nombre”.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Entonces Ananías se acercó a Saulo, puso sus manos sobre él y dijo: “Jesús, el que se te apareció en el camino, me ha enviado a ti para que vuelvas a ver y para que el Espíritu Santo te llene”. Inmediatamente Saulo pudo volver a ver, y Ananías lo bautizó. Luego Saulo comió algo y se fortaleció de nuevo.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De inmediato, Saulo comenzó a predicar a los judíos en Damasco. Dijo: “¡Jesús es el Hijo de Dios!” Los judíos estaban asombrados, porque Saulo había tratado de matar a los creyentes, ¡y ahora creía en Jesús! Saulo discutía con los judíos. Demostraba que Jesús era el Mesías.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Después de muchos días, los judíos hicieron un plan para matar a Saulo. Enviaron gente a vigilarlo a las puertas de la ciudad para matarlo. Pero Saulo se enteró del plan y sus amigos le ayudaron a escapar. Una noche lo bajaron por el muro de la ciudad en una cesta. Después de que Saulo escapó de Damasco, siguió predicando acerca de Jesús.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Saulo fue a Jerusalén para reunirse con los apóstoles, pero ellos le tenían miedo. Entonces un creyente llamado Bernabé llevó a Saulo ante los apóstoles. Les contó como Saulo había predicado con valentía en Damasco. Después de eso, los apóstoles aceptaron a Saulo.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Algunos de los creyentes que huyeron de la persecución en Jerusalén, se fueron lejos a la ciudad de Antioquía, y predicaron acerca de Jesús. La mayoría de los habitantes de Antioquía no eran judíos, pero por primera vez, muchos de ellos también se hicieron creyentes. Bernabé y Saulo fueron allí para enseñar más acerca de Jesús a estos nuevos creyentes y para fortalecer la iglesia. Fue en Antioquía donde los creyentes en Jesús fueron llamados “cristianos” por primera vez.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Un día, los cristianos de Antioquía estaban ayunando y orando. El Espíritu Santo les dijo: “Apártenme a Bernabé y a Saulo para que hagan la obra a la que los llamé que hicieran”. Así que la iglesia de Antioquía oró por Bernabé y Saulo, y pusieron sus manos sobre ellos. Luego los enviaron a predicar las buenas noticias acerca de Jesús en muchos otros lugares. Bernabé y Saulo enseñaron a personas de diferentes pueblos, y muchos creyeron en Jesús.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Hechos 8:3; 9:1–31; 11:19–26; 13:1–3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