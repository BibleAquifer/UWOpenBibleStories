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٦. ٱلله يبارك إسحاق</w:t>
      </w:r>
      <w:r>
        <w:rPr>
          <w:rtl/>
          <w:cs/>
          <w:lang w:val="ar_AE" w:bidi="ar_AE"/>
        </w:rPr>
      </w:r>
    </w:p>
    <w:p>
      <w:pPr>
        <w:pStyle w:val="Heading2"/>
        <w:bidi/>
      </w:pPr>
      <w:r>
        <w:rPr>
          <w:rtl/>
          <w:cs/>
          <w:lang w:val="ar_AE" w:bidi="ar_AE"/>
        </w:rPr>
        <w:t>٦. الله يبارك إسحاق</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أصبح إبراهيم متقدمًا في العمر، كان ابنه إسحاق قد أصبح رجلًا. لذا أرسل إبراهيم أحد خدامه إلى الأرض التي يعيش فيها أقاربه ليجلب زوجة لابنه إسحاق.</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رحلة طويلة جدًا إلى الأرض التي يعيش فيها أقارب إبراهيم، أرشد الله الخادم إلى رفقة، وهي حفيدة شقيق إبراهيم.</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وافقت رفقة على ترك عائلتها والعودة مع الخادم إلى منزل إسحاق. وتزوجها إسحاق فور وصولها.</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فترة طويلة، مات إبراهيم. وبارك الله إسحاق بن إبراهيم بسبب العهد الذي قطعه مع إبراهيم. كان أحد وعود الله في ذلك العهد أن يكون لإبراهيم عدد لا يحصى من الأحفاد. لكن زوجة إسحاق رفقة لم تتمكن من إنجاب الأطفال.</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صلى إسحاق من أجل رفقة، وسمح الله لها بالحمل بتوأم. وتصارع الطفلان مع بعضهما البعض بينما كانا لا يزالان في رحم رفقة، فسألت رفقة الله عما كان يحدث.</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الله لرفقة: "ستلدين ابنين، وسيصبح نسلهما أمتين مختلفتين. سيتصارعان مع بعضهما البعض، ولكن الأمة التي ستأتي من ابنك الأكبر ستضطر إلى طاعة الأمة التي ستأتي من ابنك الأصغر."</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وُلد أطفال رفقة، كان الابن الأكبر أحمر اللون ومشعرًا، فأطلقوا عليه اسم عيسو. ثم خرج الابن الأصغر ممسكًا بعقب عيسو، فأطلقوا عليه اسم يعقوب.</w:t>
      </w:r>
    </w:p>
    <w:p>
      <w:pPr>
        <w:bidi/>
      </w:pPr>
      <w:r>
        <w:rPr>
          <w:rtl/>
          <w:cs/>
          <w:lang w:val="ar_AE" w:bidi="ar_AE"/>
        </w:rPr>
      </w:r>
      <w:r>
        <w:rPr>
          <w:i/>
          <w:rtl/>
          <w:cs/>
          <w:lang w:val="ar_AE" w:bidi="ar_AE"/>
        </w:rPr>
        <w:t>قصة من الكتاب المقدس من: تكوين 24:1–25:26</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