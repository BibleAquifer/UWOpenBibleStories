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25. الشيطان يُجرب الرب يسوع</w:t>
      </w:r>
      <w:r>
        <w:rPr>
          <w:rtl/>
          <w:cs/>
          <w:lang w:val="ar_AE" w:bidi="ar_AE"/>
        </w:rPr>
      </w:r>
    </w:p>
    <w:p>
      <w:pPr>
        <w:pStyle w:val="Heading2"/>
        <w:bidi/>
      </w:pPr>
      <w:r>
        <w:rPr>
          <w:rtl/>
          <w:cs/>
          <w:lang w:val="ar_AE" w:bidi="ar_AE"/>
        </w:rPr>
        <w:t>٢٥. الشيطان يُجرب الرب يسوع</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اعتمد الرب يسوع مباشرة، قاده الروح القدس إلى البرية. بقي الرب يسوع هناك لمدة 40 يومًا و40 ليلة. خلال ذلك الوقت، صام وجاء الشيطان للرب يسوع ليغريه ليرتكب الخطية.</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أولاً، قال الشيطان للرب يسوع، "إذا كنت ابن الله، فحوّل هذه الصخور إلى خبز لتأكل!"</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الرب يسوع قال للشيطان: "مكتوب في كلمة الله: 'لا يحتاج الناس إلى الخبز وحده ليحيوا، ولكنهم يحتاجون إلى كل ما يقوله لهم الله!'"</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أخذ الشيطان الرب يسوع إلى أعلى نقطة في الهيكل وقال له: "إذا كنت ابن الله، اقفز إلى الأرض، لأنه مكتوب: 'سيأمر الله ملائكته ليحملوك حتى لا تصطدم قدمك بحجر.'"</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الرب يسوع لم يفعل ما طلبه منه الشيطان أن يفعله. بدلاً من ذلك، قال: "الله يقول للجميع: 'لا تجربوا الرب إلهكم.'"</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أظهر الشيطان للرب يسوع جميع ممالك العالم، وبيّن له قوتها وثراءها. وقال للرب يسوع، "سأمنحك كل هذا إذا سجدت لي وعبدتني."</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 الرب يسوع، "ابتعد عني، يا شيطان! يأمر الله شعبه في كلمته، قائلًا: 'اعبدوا الرب إلهكم فقط. أكرموه وحده كإله.'"</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لم يستسلم يسوع لإغراءات الشيطان، فتركه الشيطان. ثم جاءت الملائكة واعتنت بالرب يسوع.</w:t>
      </w:r>
    </w:p>
    <w:p>
      <w:pPr>
        <w:bidi/>
      </w:pPr>
      <w:r>
        <w:rPr>
          <w:rtl/>
          <w:cs/>
          <w:lang w:val="ar_AE" w:bidi="ar_AE"/>
        </w:rPr>
      </w:r>
      <w:r>
        <w:rPr>
          <w:i/>
          <w:rtl/>
          <w:cs/>
          <w:lang w:val="ar_AE" w:bidi="ar_AE"/>
        </w:rPr>
        <w:t>قصة من الكتاب المقدس من: متى 4:1–11؛ مرقس 1:12–13؛ لوقا 4:1–13</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